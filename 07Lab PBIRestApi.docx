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7777777" w:rsidR="00FD22F9" w:rsidRDefault="00FD22F9" w:rsidP="00FD22F9">
      <w:pPr>
        <w:pStyle w:val="LabExerciseText"/>
        <w:rPr>
          <w:sz w:val="20"/>
          <w:szCs w:val="20"/>
        </w:rPr>
      </w:pPr>
      <w:r>
        <w:rPr>
          <w:b/>
          <w:sz w:val="20"/>
          <w:szCs w:val="20"/>
        </w:rPr>
        <w:t>Setup Time</w:t>
      </w:r>
      <w:r>
        <w:rPr>
          <w:sz w:val="20"/>
          <w:szCs w:val="20"/>
        </w:rPr>
        <w:t>: 40 minutes</w:t>
      </w:r>
    </w:p>
    <w:p w14:paraId="2CAE858D" w14:textId="16FCF41B"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Pr>
          <w:sz w:val="20"/>
          <w:szCs w:val="20"/>
        </w:rPr>
        <w:t>07</w:t>
      </w:r>
      <w:r w:rsidRPr="003E71C8">
        <w:rPr>
          <w:sz w:val="20"/>
          <w:szCs w:val="20"/>
        </w:rPr>
        <w:t>_</w:t>
      </w:r>
      <w:r>
        <w:rPr>
          <w:sz w:val="20"/>
          <w:szCs w:val="20"/>
        </w:rPr>
        <w:t>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77777777" w:rsidR="00FD22F9" w:rsidRDefault="00FD22F9" w:rsidP="00FD22F9">
      <w:pPr>
        <w:pStyle w:val="LabStepScreenshotLevel2"/>
      </w:pPr>
      <w:r>
        <w:drawing>
          <wp:inline distT="0" distB="0" distL="0" distR="0" wp14:anchorId="70B742DF" wp14:editId="418D5089">
            <wp:extent cx="5416769" cy="1158587"/>
            <wp:effectExtent l="19050" t="19050" r="1270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2553" cy="1179074"/>
                    </a:xfrm>
                    <a:prstGeom prst="rect">
                      <a:avLst/>
                    </a:prstGeom>
                    <a:noFill/>
                    <a:ln>
                      <a:solidFill>
                        <a:schemeClr val="tx1">
                          <a:lumMod val="50000"/>
                          <a:lumOff val="50000"/>
                        </a:schemeClr>
                      </a:solidFill>
                    </a:ln>
                  </pic:spPr>
                </pic:pic>
              </a:graphicData>
            </a:graphic>
          </wp:inline>
        </w:drawing>
      </w:r>
    </w:p>
    <w:p w14:paraId="2727EDE6" w14:textId="77777777" w:rsidR="00FD22F9" w:rsidRDefault="00FD22F9" w:rsidP="00FD22F9">
      <w:pPr>
        <w:pStyle w:val="LabStepNumbered"/>
      </w:pPr>
      <w:r>
        <w:t>Register a new Azure AD application.</w:t>
      </w:r>
    </w:p>
    <w:p w14:paraId="41DE4AD9" w14:textId="77777777" w:rsidR="00FD22F9" w:rsidRDefault="00FD22F9" w:rsidP="00FD22F9">
      <w:pPr>
        <w:pStyle w:val="LabStepNumberedLevel2"/>
      </w:pPr>
      <w:r>
        <w:t xml:space="preserve">In the left navigation, scroll down and click on the link for </w:t>
      </w:r>
      <w:r w:rsidRPr="0074369E">
        <w:rPr>
          <w:b/>
        </w:rPr>
        <w:t>Azure Active Directory</w:t>
      </w:r>
      <w:r>
        <w:t>.</w:t>
      </w:r>
    </w:p>
    <w:p w14:paraId="07EA4CD0" w14:textId="77777777" w:rsidR="00FD22F9" w:rsidRDefault="00FD22F9" w:rsidP="00FD22F9">
      <w:pPr>
        <w:pStyle w:val="LabStepNumberedLevel2"/>
      </w:pPr>
      <w:r>
        <w:t xml:space="preserve">Click the link for </w:t>
      </w:r>
      <w:r w:rsidRPr="009E77D7">
        <w:rPr>
          <w:b/>
        </w:rPr>
        <w:t>App registration</w:t>
      </w:r>
      <w:r>
        <w:t>.</w:t>
      </w:r>
    </w:p>
    <w:p w14:paraId="42918335" w14:textId="77777777" w:rsidR="00FD22F9" w:rsidRDefault="00FD22F9" w:rsidP="00FD22F9">
      <w:pPr>
        <w:pStyle w:val="LabStepScreenshotLevel2"/>
      </w:pPr>
      <w:r>
        <w:drawing>
          <wp:inline distT="0" distB="0" distL="0" distR="0" wp14:anchorId="6557646B" wp14:editId="64B4561A">
            <wp:extent cx="1488324" cy="1740478"/>
            <wp:effectExtent l="19050" t="19050" r="1714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015" cy="1747133"/>
                    </a:xfrm>
                    <a:prstGeom prst="rect">
                      <a:avLst/>
                    </a:prstGeom>
                    <a:noFill/>
                    <a:ln>
                      <a:solidFill>
                        <a:schemeClr val="tx1">
                          <a:lumMod val="50000"/>
                          <a:lumOff val="50000"/>
                        </a:schemeClr>
                      </a:solidFill>
                    </a:ln>
                  </pic:spPr>
                </pic:pic>
              </a:graphicData>
            </a:graphic>
          </wp:inline>
        </w:drawing>
      </w:r>
    </w:p>
    <w:p w14:paraId="63635235" w14:textId="77777777" w:rsidR="00FD22F9" w:rsidRDefault="00FD22F9" w:rsidP="00FD22F9">
      <w:pPr>
        <w:pStyle w:val="LabStepNumberedLevel2"/>
      </w:pPr>
      <w:r>
        <w:t xml:space="preserve">Click </w:t>
      </w:r>
      <w:r w:rsidRPr="009E77D7">
        <w:rPr>
          <w:b/>
        </w:rPr>
        <w:t>New application registration</w:t>
      </w:r>
      <w:r>
        <w:t>.</w:t>
      </w:r>
    </w:p>
    <w:p w14:paraId="74559FCE" w14:textId="77777777" w:rsidR="00FD22F9" w:rsidRDefault="00FD22F9" w:rsidP="00FD22F9">
      <w:pPr>
        <w:pStyle w:val="LabStepScreenshotLevel2"/>
      </w:pPr>
      <w:r>
        <w:drawing>
          <wp:inline distT="0" distB="0" distL="0" distR="0" wp14:anchorId="75581F99" wp14:editId="50C12FF6">
            <wp:extent cx="4083627" cy="1240096"/>
            <wp:effectExtent l="19050" t="19050" r="1270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2327" cy="1245775"/>
                    </a:xfrm>
                    <a:prstGeom prst="rect">
                      <a:avLst/>
                    </a:prstGeom>
                    <a:noFill/>
                    <a:ln>
                      <a:solidFill>
                        <a:schemeClr val="tx1">
                          <a:lumMod val="50000"/>
                          <a:lumOff val="50000"/>
                        </a:schemeClr>
                      </a:solidFill>
                    </a:ln>
                  </pic:spPr>
                </pic:pic>
              </a:graphicData>
            </a:graphic>
          </wp:inline>
        </w:drawing>
      </w:r>
    </w:p>
    <w:p w14:paraId="13E098E6" w14:textId="77777777" w:rsidR="00FD22F9" w:rsidRDefault="00FD22F9" w:rsidP="00FD22F9">
      <w:pPr>
        <w:pStyle w:val="LabStepNumberedLevel2"/>
      </w:pPr>
      <w:r>
        <w:lastRenderedPageBreak/>
        <w:t>In the Create blade, enter the following information.</w:t>
      </w:r>
    </w:p>
    <w:p w14:paraId="2A567B29" w14:textId="77777777" w:rsidR="00FD22F9" w:rsidRDefault="00FD22F9" w:rsidP="00FD22F9">
      <w:pPr>
        <w:pStyle w:val="LabStepNumberedLevel3"/>
      </w:pPr>
      <w:r>
        <w:t xml:space="preserve">Add a </w:t>
      </w:r>
      <w:r w:rsidRPr="009E77D7">
        <w:rPr>
          <w:b/>
        </w:rPr>
        <w:t>Name</w:t>
      </w:r>
      <w:r>
        <w:t xml:space="preserve"> of </w:t>
      </w:r>
      <w:r>
        <w:rPr>
          <w:b/>
        </w:rPr>
        <w:t>Power BI Service API Lab</w:t>
      </w:r>
      <w:r>
        <w:t>.</w:t>
      </w:r>
    </w:p>
    <w:p w14:paraId="52BF91EF" w14:textId="77777777" w:rsidR="00FD22F9" w:rsidRDefault="00FD22F9" w:rsidP="00FD22F9">
      <w:pPr>
        <w:pStyle w:val="LabStepNumberedLevel3"/>
      </w:pPr>
      <w:r>
        <w:t xml:space="preserve">Set the </w:t>
      </w:r>
      <w:r w:rsidRPr="009E77D7">
        <w:rPr>
          <w:b/>
        </w:rPr>
        <w:t>Application type</w:t>
      </w:r>
      <w:r>
        <w:t xml:space="preserve"> to </w:t>
      </w:r>
      <w:r w:rsidRPr="009E77D7">
        <w:rPr>
          <w:b/>
        </w:rPr>
        <w:t>Native</w:t>
      </w:r>
      <w:r>
        <w:t>.</w:t>
      </w:r>
    </w:p>
    <w:p w14:paraId="1A4E66F4" w14:textId="77777777" w:rsidR="00FD22F9" w:rsidRDefault="00FD22F9" w:rsidP="00FD22F9">
      <w:pPr>
        <w:pStyle w:val="LabStepNumberedLevel3"/>
      </w:pPr>
      <w:r>
        <w:t xml:space="preserve">Set the </w:t>
      </w:r>
      <w:r w:rsidRPr="009E77D7">
        <w:rPr>
          <w:b/>
        </w:rPr>
        <w:t>Redirect URI</w:t>
      </w:r>
      <w:r>
        <w:t xml:space="preserve"> to </w:t>
      </w:r>
      <w:hyperlink r:id="rId16" w:history="1">
        <w:r w:rsidRPr="00AD6B58">
          <w:rPr>
            <w:rStyle w:val="Hyperlink"/>
          </w:rPr>
          <w:t>https://localhost/app1234</w:t>
        </w:r>
      </w:hyperlink>
      <w:r>
        <w:t>.</w:t>
      </w:r>
    </w:p>
    <w:p w14:paraId="4CD04C0C" w14:textId="77777777" w:rsidR="00FD22F9" w:rsidRDefault="00FD22F9" w:rsidP="00FD22F9">
      <w:pPr>
        <w:pStyle w:val="LabStepNumberedLevel3"/>
      </w:pPr>
      <w:r>
        <w:t xml:space="preserve">Click the </w:t>
      </w:r>
      <w:r w:rsidRPr="009E77D7">
        <w:rPr>
          <w:b/>
        </w:rPr>
        <w:t>Create</w:t>
      </w:r>
      <w:r>
        <w:t xml:space="preserve"> button to create the new application.</w:t>
      </w:r>
    </w:p>
    <w:p w14:paraId="6E02450B" w14:textId="77777777" w:rsidR="00FD22F9" w:rsidRDefault="00FD22F9" w:rsidP="00FD22F9">
      <w:pPr>
        <w:pStyle w:val="LabStepScreenshotLevel2"/>
      </w:pPr>
      <w:r>
        <w:drawing>
          <wp:inline distT="0" distB="0" distL="0" distR="0" wp14:anchorId="1E59C21E" wp14:editId="7478B2E4">
            <wp:extent cx="1870313" cy="1966225"/>
            <wp:effectExtent l="19050" t="19050" r="158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928" cy="2019435"/>
                    </a:xfrm>
                    <a:prstGeom prst="rect">
                      <a:avLst/>
                    </a:prstGeom>
                    <a:noFill/>
                    <a:ln>
                      <a:solidFill>
                        <a:schemeClr val="tx1">
                          <a:lumMod val="50000"/>
                          <a:lumOff val="50000"/>
                        </a:schemeClr>
                      </a:solidFill>
                    </a:ln>
                  </pic:spPr>
                </pic:pic>
              </a:graphicData>
            </a:graphic>
          </wp:inline>
        </w:drawing>
      </w:r>
    </w:p>
    <w:p w14:paraId="681FAB48" w14:textId="77777777" w:rsidR="00FD22F9" w:rsidRDefault="00FD22F9" w:rsidP="00FD22F9">
      <w:pPr>
        <w:pStyle w:val="LabStepNumberedLevel2"/>
      </w:pPr>
      <w:r>
        <w:t>Once you have created the new application you should see the new application summary view.</w:t>
      </w:r>
    </w:p>
    <w:p w14:paraId="21FAE5C4" w14:textId="77777777" w:rsidR="00FD22F9" w:rsidRDefault="00FD22F9" w:rsidP="00FD22F9">
      <w:pPr>
        <w:pStyle w:val="LabStepScreenshotLevel2"/>
      </w:pPr>
      <w:r>
        <w:drawing>
          <wp:inline distT="0" distB="0" distL="0" distR="0" wp14:anchorId="5573C54B" wp14:editId="5564C0CF">
            <wp:extent cx="5086735" cy="1458811"/>
            <wp:effectExtent l="19050" t="19050" r="1905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4096" cy="1480997"/>
                    </a:xfrm>
                    <a:prstGeom prst="rect">
                      <a:avLst/>
                    </a:prstGeom>
                    <a:noFill/>
                    <a:ln>
                      <a:solidFill>
                        <a:schemeClr val="tx1">
                          <a:lumMod val="50000"/>
                          <a:lumOff val="50000"/>
                        </a:schemeClr>
                      </a:solid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77777777" w:rsidR="00FD22F9" w:rsidRDefault="00FD22F9" w:rsidP="00FD22F9">
      <w:pPr>
        <w:pStyle w:val="LabStepScreenshotLevel2"/>
      </w:pPr>
      <w:r>
        <w:drawing>
          <wp:inline distT="0" distB="0" distL="0" distR="0" wp14:anchorId="1545BAFD" wp14:editId="2F234411">
            <wp:extent cx="3876755" cy="888423"/>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763" cy="891633"/>
                    </a:xfrm>
                    <a:prstGeom prst="rect">
                      <a:avLst/>
                    </a:prstGeom>
                    <a:noFill/>
                    <a:ln>
                      <a:solidFill>
                        <a:schemeClr val="tx1">
                          <a:lumMod val="50000"/>
                          <a:lumOff val="50000"/>
                        </a:schemeClr>
                      </a:solidFill>
                    </a:ln>
                  </pic:spPr>
                </pic:pic>
              </a:graphicData>
            </a:graphic>
          </wp:inline>
        </w:drawing>
      </w:r>
    </w:p>
    <w:p w14:paraId="0EE8A0AB" w14:textId="77777777" w:rsidR="00FD22F9" w:rsidRDefault="00FD22F9" w:rsidP="00FD22F9">
      <w:pPr>
        <w:pStyle w:val="LabStepNumberedLevel2"/>
      </w:pPr>
      <w:r>
        <w:t>Launch Notepad and paste the Application ID into a new text file. Also add the value of the Redirect URI.</w:t>
      </w:r>
    </w:p>
    <w:p w14:paraId="0D687519" w14:textId="77777777" w:rsidR="00FD22F9" w:rsidRDefault="00FD22F9" w:rsidP="00FD22F9">
      <w:pPr>
        <w:pStyle w:val="LabStepScreenshotLevel2"/>
      </w:pPr>
      <w:r>
        <w:drawing>
          <wp:inline distT="0" distB="0" distL="0" distR="0" wp14:anchorId="76F716F1" wp14:editId="0038026E">
            <wp:extent cx="3710648" cy="1532659"/>
            <wp:effectExtent l="19050" t="19050" r="234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392" cy="1535445"/>
                    </a:xfrm>
                    <a:prstGeom prst="rect">
                      <a:avLst/>
                    </a:prstGeom>
                    <a:noFill/>
                    <a:ln>
                      <a:solidFill>
                        <a:schemeClr val="tx1">
                          <a:lumMod val="50000"/>
                          <a:lumOff val="50000"/>
                        </a:schemeClr>
                      </a:solidFill>
                    </a:ln>
                  </pic:spPr>
                </pic:pic>
              </a:graphicData>
            </a:graphic>
          </wp:inline>
        </w:drawing>
      </w:r>
    </w:p>
    <w:p w14:paraId="7B6103AA" w14:textId="77777777" w:rsidR="00FD22F9" w:rsidRDefault="00FD22F9" w:rsidP="00FD22F9">
      <w:pPr>
        <w:pStyle w:val="LabStepNumberedLevel2"/>
      </w:pPr>
      <w:r>
        <w:lastRenderedPageBreak/>
        <w:t xml:space="preserve">Click on the </w:t>
      </w:r>
      <w:r w:rsidRPr="001C20D7">
        <w:rPr>
          <w:b/>
        </w:rPr>
        <w:t>Settings</w:t>
      </w:r>
      <w:r>
        <w:t xml:space="preserve"> link to display the </w:t>
      </w:r>
      <w:r w:rsidRPr="00DA761B">
        <w:rPr>
          <w:b/>
        </w:rPr>
        <w:t>Settings</w:t>
      </w:r>
      <w:r>
        <w:t xml:space="preserve"> blade.</w:t>
      </w:r>
    </w:p>
    <w:p w14:paraId="53D68AD1" w14:textId="77777777" w:rsidR="00FD22F9" w:rsidRDefault="00FD22F9" w:rsidP="00FD22F9">
      <w:pPr>
        <w:pStyle w:val="LabStepScreenshotLevel2"/>
      </w:pPr>
      <w:r>
        <w:drawing>
          <wp:inline distT="0" distB="0" distL="0" distR="0" wp14:anchorId="7FC1F892" wp14:editId="4F69E53D">
            <wp:extent cx="3647209" cy="981942"/>
            <wp:effectExtent l="19050" t="19050" r="1079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1783" cy="993943"/>
                    </a:xfrm>
                    <a:prstGeom prst="rect">
                      <a:avLst/>
                    </a:prstGeom>
                    <a:noFill/>
                    <a:ln>
                      <a:solidFill>
                        <a:schemeClr val="tx1">
                          <a:lumMod val="50000"/>
                          <a:lumOff val="50000"/>
                        </a:schemeClr>
                      </a:solidFill>
                    </a:ln>
                  </pic:spPr>
                </pic:pic>
              </a:graphicData>
            </a:graphic>
          </wp:inline>
        </w:drawing>
      </w:r>
    </w:p>
    <w:p w14:paraId="689849B7" w14:textId="77777777" w:rsidR="00FD22F9" w:rsidRDefault="00FD22F9" w:rsidP="00FD22F9">
      <w:pPr>
        <w:pStyle w:val="LabStepNumberedLevel2"/>
      </w:pPr>
      <w:r>
        <w:t xml:space="preserve">In the </w:t>
      </w:r>
      <w:r w:rsidRPr="00DA761B">
        <w:rPr>
          <w:b/>
        </w:rPr>
        <w:t>Settings</w:t>
      </w:r>
      <w:r>
        <w:t xml:space="preserve"> blade, click </w:t>
      </w:r>
      <w:r w:rsidRPr="001C20D7">
        <w:rPr>
          <w:b/>
        </w:rPr>
        <w:t>Required permissions</w:t>
      </w:r>
      <w:r>
        <w:t xml:space="preserve"> link. </w:t>
      </w:r>
    </w:p>
    <w:p w14:paraId="3550F0DC" w14:textId="77777777" w:rsidR="00FD22F9" w:rsidRDefault="00FD22F9" w:rsidP="00FD22F9">
      <w:pPr>
        <w:pStyle w:val="LabStepScreenshotLevel2"/>
      </w:pPr>
      <w:r>
        <w:drawing>
          <wp:inline distT="0" distB="0" distL="0" distR="0" wp14:anchorId="2C8C221D" wp14:editId="17057AEB">
            <wp:extent cx="4022791" cy="1506682"/>
            <wp:effectExtent l="19050" t="19050" r="1587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3892" cy="1555784"/>
                    </a:xfrm>
                    <a:prstGeom prst="rect">
                      <a:avLst/>
                    </a:prstGeom>
                    <a:noFill/>
                    <a:ln>
                      <a:solidFill>
                        <a:schemeClr val="tx1">
                          <a:lumMod val="50000"/>
                          <a:lumOff val="50000"/>
                        </a:schemeClr>
                      </a:solidFill>
                    </a:ln>
                  </pic:spPr>
                </pic:pic>
              </a:graphicData>
            </a:graphic>
          </wp:inline>
        </w:drawing>
      </w:r>
    </w:p>
    <w:p w14:paraId="7D34F9AA" w14:textId="77777777" w:rsidR="00FD22F9" w:rsidRDefault="00FD22F9" w:rsidP="00FD22F9">
      <w:pPr>
        <w:pStyle w:val="LabStepNumberedLevel2"/>
      </w:pPr>
      <w:r>
        <w:t>In</w:t>
      </w:r>
      <w:r w:rsidRPr="00DA761B">
        <w:t xml:space="preserve"> </w:t>
      </w:r>
      <w:r>
        <w:t xml:space="preserve">the </w:t>
      </w:r>
      <w:r w:rsidRPr="001C20D7">
        <w:rPr>
          <w:b/>
        </w:rPr>
        <w:t>Required permissions</w:t>
      </w:r>
      <w:r>
        <w:t xml:space="preserve"> blade, click the </w:t>
      </w:r>
      <w:r w:rsidRPr="001C20D7">
        <w:rPr>
          <w:b/>
        </w:rPr>
        <w:t>Add</w:t>
      </w:r>
      <w:r>
        <w:t xml:space="preserve"> button on.</w:t>
      </w:r>
    </w:p>
    <w:p w14:paraId="745AF57A" w14:textId="77777777" w:rsidR="00FD22F9" w:rsidRDefault="00FD22F9" w:rsidP="00FD22F9">
      <w:pPr>
        <w:pStyle w:val="LabStepScreenshotLevel2"/>
      </w:pPr>
      <w:r>
        <w:drawing>
          <wp:inline distT="0" distB="0" distL="0" distR="0" wp14:anchorId="48494EAE" wp14:editId="3F5C43BA">
            <wp:extent cx="3261979" cy="1039091"/>
            <wp:effectExtent l="19050" t="19050" r="152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0743" cy="1067366"/>
                    </a:xfrm>
                    <a:prstGeom prst="rect">
                      <a:avLst/>
                    </a:prstGeom>
                    <a:noFill/>
                    <a:ln>
                      <a:solidFill>
                        <a:schemeClr val="tx1">
                          <a:lumMod val="50000"/>
                          <a:lumOff val="50000"/>
                        </a:schemeClr>
                      </a:solidFill>
                    </a:ln>
                  </pic:spPr>
                </pic:pic>
              </a:graphicData>
            </a:graphic>
          </wp:inline>
        </w:drawing>
      </w:r>
    </w:p>
    <w:p w14:paraId="608839F0" w14:textId="77777777" w:rsidR="00FD22F9" w:rsidRDefault="00FD22F9" w:rsidP="00FD22F9">
      <w:pPr>
        <w:pStyle w:val="LabStepNumberedLevel2"/>
      </w:pPr>
      <w:r>
        <w:t xml:space="preserve">Click the </w:t>
      </w:r>
      <w:r w:rsidRPr="001C20D7">
        <w:rPr>
          <w:b/>
        </w:rPr>
        <w:t>Select an API</w:t>
      </w:r>
      <w:r>
        <w:t xml:space="preserve"> option in the </w:t>
      </w:r>
      <w:r w:rsidRPr="001C20D7">
        <w:rPr>
          <w:b/>
        </w:rPr>
        <w:t>Add API</w:t>
      </w:r>
      <w:r>
        <w:t xml:space="preserve"> access blade.</w:t>
      </w:r>
    </w:p>
    <w:p w14:paraId="65238653" w14:textId="77777777" w:rsidR="00FD22F9" w:rsidRDefault="00FD22F9" w:rsidP="00FD22F9">
      <w:pPr>
        <w:pStyle w:val="LabStepNumberedLevel2"/>
      </w:pPr>
      <w:r>
        <w:t xml:space="preserve">In the </w:t>
      </w:r>
      <w:r w:rsidRPr="001C20D7">
        <w:rPr>
          <w:b/>
        </w:rPr>
        <w:t>Select an API</w:t>
      </w:r>
      <w:r>
        <w:t xml:space="preserve"> blade, click </w:t>
      </w:r>
      <w:r w:rsidRPr="001C20D7">
        <w:rPr>
          <w:b/>
        </w:rPr>
        <w:t>Power BI Service</w:t>
      </w:r>
      <w:r>
        <w:t>.</w:t>
      </w:r>
    </w:p>
    <w:p w14:paraId="1EE50BB3" w14:textId="77777777" w:rsidR="00FD22F9" w:rsidRDefault="00FD22F9" w:rsidP="00FD22F9">
      <w:pPr>
        <w:pStyle w:val="LabStepScreenshotLevel2"/>
      </w:pPr>
      <w:r>
        <w:drawing>
          <wp:inline distT="0" distB="0" distL="0" distR="0" wp14:anchorId="519EFA3B" wp14:editId="5AF28418">
            <wp:extent cx="2058454" cy="280035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0658" cy="2884973"/>
                    </a:xfrm>
                    <a:prstGeom prst="rect">
                      <a:avLst/>
                    </a:prstGeom>
                    <a:noFill/>
                    <a:ln>
                      <a:solidFill>
                        <a:schemeClr val="tx1"/>
                      </a:solidFill>
                    </a:ln>
                  </pic:spPr>
                </pic:pic>
              </a:graphicData>
            </a:graphic>
          </wp:inline>
        </w:drawing>
      </w:r>
    </w:p>
    <w:p w14:paraId="53FE9AEF" w14:textId="77777777" w:rsidR="00FD22F9" w:rsidRDefault="00FD22F9" w:rsidP="00FD22F9">
      <w:pPr>
        <w:pStyle w:val="LabStepNumberedLevel2"/>
      </w:pPr>
      <w:r>
        <w:lastRenderedPageBreak/>
        <w:t xml:space="preserve">In the </w:t>
      </w:r>
      <w:r w:rsidRPr="001C20D7">
        <w:rPr>
          <w:b/>
        </w:rPr>
        <w:t>Enable Access</w:t>
      </w:r>
      <w:r>
        <w:t xml:space="preserve"> blade, click the top checkbox for </w:t>
      </w:r>
      <w:r w:rsidRPr="001C20D7">
        <w:rPr>
          <w:b/>
        </w:rPr>
        <w:t>DELEGATED PERMISSIONS</w:t>
      </w:r>
      <w:r>
        <w:t xml:space="preserve"> to select all the permissions.</w:t>
      </w:r>
    </w:p>
    <w:p w14:paraId="698A928C" w14:textId="77777777" w:rsidR="00FD22F9" w:rsidRDefault="00FD22F9" w:rsidP="00FD22F9">
      <w:pPr>
        <w:pStyle w:val="LabStepNumberedLevel2"/>
      </w:pPr>
      <w:r>
        <w:t xml:space="preserve">Once you have selected all the permissions, click the </w:t>
      </w:r>
      <w:r w:rsidRPr="001C20D7">
        <w:rPr>
          <w:b/>
        </w:rPr>
        <w:t>Select</w:t>
      </w:r>
      <w:r>
        <w:t xml:space="preserve"> button at the bottom of the blade.</w:t>
      </w:r>
    </w:p>
    <w:p w14:paraId="0424E8E5" w14:textId="77777777" w:rsidR="00FD22F9" w:rsidRDefault="00FD22F9" w:rsidP="00FD22F9">
      <w:pPr>
        <w:pStyle w:val="LabStepScreenshotLevel2"/>
      </w:pPr>
      <w:r>
        <w:drawing>
          <wp:inline distT="0" distB="0" distL="0" distR="0" wp14:anchorId="24C284AE" wp14:editId="5568D9A2">
            <wp:extent cx="2706832" cy="2294144"/>
            <wp:effectExtent l="19050" t="19050" r="17780" b="1143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5286" cy="2369112"/>
                    </a:xfrm>
                    <a:prstGeom prst="rect">
                      <a:avLst/>
                    </a:prstGeom>
                    <a:noFill/>
                    <a:ln>
                      <a:solidFill>
                        <a:schemeClr val="tx1">
                          <a:lumMod val="50000"/>
                          <a:lumOff val="50000"/>
                        </a:schemeClr>
                      </a:solidFill>
                    </a:ln>
                  </pic:spPr>
                </pic:pic>
              </a:graphicData>
            </a:graphic>
          </wp:inline>
        </w:drawing>
      </w:r>
    </w:p>
    <w:p w14:paraId="1707391D" w14:textId="77777777" w:rsidR="00FD22F9" w:rsidRDefault="00FD22F9" w:rsidP="00FD22F9">
      <w:pPr>
        <w:pStyle w:val="LabStepNumberedLevel2"/>
      </w:pPr>
      <w:r>
        <w:t xml:space="preserve">Click the </w:t>
      </w:r>
      <w:r w:rsidRPr="001C20D7">
        <w:rPr>
          <w:b/>
        </w:rPr>
        <w:t>Done</w:t>
      </w:r>
      <w:r>
        <w:t xml:space="preserve"> button at the bottom of the </w:t>
      </w:r>
      <w:r w:rsidRPr="001C20D7">
        <w:rPr>
          <w:b/>
        </w:rPr>
        <w:t>Add API Access</w:t>
      </w:r>
      <w:r>
        <w:t xml:space="preserve"> blade.</w:t>
      </w:r>
    </w:p>
    <w:p w14:paraId="0B26CF8D" w14:textId="77777777" w:rsidR="00FD22F9" w:rsidRDefault="00FD22F9" w:rsidP="00FD22F9">
      <w:pPr>
        <w:pStyle w:val="LabStepNumberedLevel2"/>
      </w:pPr>
      <w:r>
        <w:t xml:space="preserve">At this point, you should be able to verify that the Power BI Service has been added to the </w:t>
      </w:r>
      <w:r w:rsidRPr="00D8601B">
        <w:rPr>
          <w:b/>
        </w:rPr>
        <w:t>Required permissions</w:t>
      </w:r>
      <w:r>
        <w:t xml:space="preserve"> list.</w:t>
      </w:r>
    </w:p>
    <w:p w14:paraId="6AF508AC" w14:textId="77777777" w:rsidR="00FD22F9" w:rsidRDefault="00FD22F9" w:rsidP="00FD22F9">
      <w:pPr>
        <w:pStyle w:val="LabStepScreenshotLevel2"/>
      </w:pPr>
      <w:r>
        <w:drawing>
          <wp:inline distT="0" distB="0" distL="0" distR="0" wp14:anchorId="3271EE33" wp14:editId="57CBE5E7">
            <wp:extent cx="2473036" cy="941615"/>
            <wp:effectExtent l="19050" t="19050" r="228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8327" cy="962667"/>
                    </a:xfrm>
                    <a:prstGeom prst="rect">
                      <a:avLst/>
                    </a:prstGeom>
                    <a:noFill/>
                    <a:ln>
                      <a:solidFill>
                        <a:schemeClr val="tx1">
                          <a:lumMod val="50000"/>
                          <a:lumOff val="50000"/>
                        </a:schemeClr>
                      </a:solid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t>Exercise 2: Call the Power BI Service API using the Power BI SDK</w:t>
      </w:r>
    </w:p>
    <w:p w14:paraId="42662C9A" w14:textId="77777777" w:rsidR="00FD22F9" w:rsidRDefault="00FD22F9" w:rsidP="00FD22F9">
      <w:pPr>
        <w:pStyle w:val="LabExerciseLeadIn"/>
      </w:pPr>
      <w:r>
        <w:t>In this exercise, you will create a simple C# Console application to call into the Power BI Service API.</w:t>
      </w:r>
    </w:p>
    <w:p w14:paraId="64C9F685" w14:textId="77777777"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Name of </w:t>
      </w:r>
      <w:proofErr w:type="spellStart"/>
      <w:r>
        <w:rPr>
          <w:b/>
        </w:rPr>
        <w:t>PowerBiServiceLab</w:t>
      </w:r>
      <w:proofErr w:type="spellEnd"/>
      <w:r>
        <w:t xml:space="preserve"> and </w:t>
      </w:r>
    </w:p>
    <w:p w14:paraId="777F6E2E" w14:textId="77777777" w:rsidR="00FD22F9" w:rsidRDefault="00FD22F9" w:rsidP="00FD22F9">
      <w:pPr>
        <w:pStyle w:val="LabStepNumberedLevel2"/>
      </w:pPr>
      <w:r>
        <w:t xml:space="preserve">Give the project a Location of </w:t>
      </w:r>
      <w:r w:rsidRPr="00393FC2">
        <w:rPr>
          <w:b/>
        </w:rPr>
        <w:t>C:\Student\Modules\03_PowerBiServiceAPI\Lab</w:t>
      </w:r>
      <w:r>
        <w:t>.</w:t>
      </w:r>
    </w:p>
    <w:p w14:paraId="6EB2C722" w14:textId="77777777" w:rsidR="00FD22F9" w:rsidRDefault="00FD22F9" w:rsidP="00FD22F9">
      <w:pPr>
        <w:pStyle w:val="LabStepNumberedLevel2"/>
      </w:pPr>
      <w:r>
        <w:t>Click OK to create the new project.</w:t>
      </w:r>
    </w:p>
    <w:p w14:paraId="5B8E4DD3" w14:textId="77777777" w:rsidR="00FD22F9" w:rsidRDefault="00FD22F9" w:rsidP="00FD22F9">
      <w:pPr>
        <w:pStyle w:val="LabStepScreenshotLevel2"/>
      </w:pPr>
      <w:r>
        <w:drawing>
          <wp:inline distT="0" distB="0" distL="0" distR="0" wp14:anchorId="443FC4C8" wp14:editId="5D6CFBC7">
            <wp:extent cx="2992582" cy="1474955"/>
            <wp:effectExtent l="19050" t="19050" r="177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3129" cy="1490011"/>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lastRenderedPageBreak/>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drawing>
          <wp:inline distT="0" distB="0" distL="0" distR="0" wp14:anchorId="3903FA4E" wp14:editId="68A64339">
            <wp:extent cx="2309645" cy="1974272"/>
            <wp:effectExtent l="19050" t="19050" r="1460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5728" cy="1988020"/>
                    </a:xfrm>
                    <a:prstGeom prst="rect">
                      <a:avLst/>
                    </a:prstGeom>
                    <a:ln>
                      <a:solidFill>
                        <a:schemeClr val="tx1"/>
                      </a:solidFill>
                    </a:ln>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77777777" w:rsidR="00FD22F9" w:rsidRDefault="00FD22F9" w:rsidP="00FD22F9">
      <w:pPr>
        <w:pStyle w:val="LabStepScreenshotLevel2"/>
      </w:pPr>
      <w:r>
        <w:drawing>
          <wp:inline distT="0" distB="0" distL="0" distR="0" wp14:anchorId="4D6DC716" wp14:editId="077B679E">
            <wp:extent cx="3437262" cy="1320800"/>
            <wp:effectExtent l="19050" t="19050" r="1079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7794" cy="1324847"/>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77777777" w:rsidR="00FD22F9" w:rsidRDefault="00FD22F9" w:rsidP="00FD22F9">
      <w:pPr>
        <w:pStyle w:val="LabStepScreenshotLevel2"/>
      </w:pPr>
      <w:r>
        <w:drawing>
          <wp:inline distT="0" distB="0" distL="0" distR="0" wp14:anchorId="2442DCF6" wp14:editId="34238490">
            <wp:extent cx="4686300" cy="1159154"/>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9076" cy="1172208"/>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77777777" w:rsidR="00FD22F9" w:rsidRDefault="00FD22F9" w:rsidP="00FD22F9">
      <w:pPr>
        <w:pStyle w:val="LabStepScreenshotLevel2"/>
      </w:pPr>
      <w:r>
        <w:drawing>
          <wp:inline distT="0" distB="0" distL="0" distR="0" wp14:anchorId="51A14ED2" wp14:editId="3459A535">
            <wp:extent cx="4390159" cy="1138189"/>
            <wp:effectExtent l="19050" t="19050" r="10795"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7536" cy="1153065"/>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lastRenderedPageBreak/>
        <w:t>Update all NuGet packages.</w:t>
      </w:r>
    </w:p>
    <w:p w14:paraId="696DD045" w14:textId="77777777" w:rsidR="00FD22F9" w:rsidRDefault="00FD22F9" w:rsidP="00FD22F9">
      <w:pPr>
        <w:pStyle w:val="LabStepNumberedLevel2"/>
      </w:pPr>
      <w:r>
        <w:t xml:space="preserve">Navigate to the </w:t>
      </w:r>
      <w:r w:rsidRPr="00B02894">
        <w:rPr>
          <w:b/>
        </w:rPr>
        <w:t>Update</w:t>
      </w:r>
      <w:r>
        <w:t xml:space="preserve"> tab and update any packages that have updates available.</w:t>
      </w:r>
    </w:p>
    <w:p w14:paraId="34DBCE9E" w14:textId="77777777" w:rsidR="00FD22F9" w:rsidRDefault="00FD22F9" w:rsidP="00FD22F9">
      <w:pPr>
        <w:pStyle w:val="LabStepScreenshotLevel2"/>
      </w:pPr>
      <w:r>
        <w:drawing>
          <wp:inline distT="0" distB="0" distL="0" distR="0" wp14:anchorId="6E23B0B4" wp14:editId="6A3ECA0C">
            <wp:extent cx="3142445" cy="1518009"/>
            <wp:effectExtent l="19050" t="19050" r="20320" b="254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7130" b="54596"/>
                    <a:stretch/>
                  </pic:blipFill>
                  <pic:spPr bwMode="auto">
                    <a:xfrm>
                      <a:off x="0" y="0"/>
                      <a:ext cx="3151460" cy="152236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0C7ECCA6" w:rsidR="00FD22F9" w:rsidRDefault="00FD22F9" w:rsidP="00FD22F9">
      <w:pPr>
        <w:pStyle w:val="LabStepCodeBlockLevel2"/>
      </w:pPr>
      <w:r>
        <w:t>C:\Student</w:t>
      </w:r>
      <w:r w:rsidRPr="00D0394F">
        <w:t>\</w:t>
      </w:r>
      <w:r w:rsidRPr="00FD22F9">
        <w:t>Modules\07_PBIRestApi\Lab\StarterFiles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A50C8FE">
            <wp:extent cx="4232846" cy="2353541"/>
            <wp:effectExtent l="19050" t="19050" r="1587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578" cy="2362288"/>
                    </a:xfrm>
                    <a:prstGeom prst="rect">
                      <a:avLst/>
                    </a:prstGeom>
                    <a:noFill/>
                    <a:ln>
                      <a:solidFill>
                        <a:schemeClr val="tx1"/>
                      </a:solidFill>
                    </a:ln>
                  </pic:spPr>
                </pic:pic>
              </a:graphicData>
            </a:graphic>
          </wp:inline>
        </w:drawing>
      </w:r>
    </w:p>
    <w:p w14:paraId="2D7F9E25" w14:textId="77777777"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CC39DDA">
            <wp:extent cx="5377295" cy="648245"/>
            <wp:effectExtent l="19050" t="19050" r="139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1018" cy="657132"/>
                    </a:xfrm>
                    <a:prstGeom prst="rect">
                      <a:avLst/>
                    </a:prstGeom>
                    <a:noFill/>
                    <a:ln>
                      <a:solidFill>
                        <a:schemeClr val="tx1"/>
                      </a:solidFill>
                    </a:ln>
                  </pic:spPr>
                </pic:pic>
              </a:graphicData>
            </a:graphic>
          </wp:inline>
        </w:drawing>
      </w:r>
    </w:p>
    <w:p w14:paraId="4B7EBB61" w14:textId="77777777"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lastRenderedPageBreak/>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4D67DCE0">
            <wp:extent cx="1682750" cy="654072"/>
            <wp:effectExtent l="19050" t="19050" r="12700" b="127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9811" cy="664590"/>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t xml:space="preserve">When prompted with the </w:t>
      </w:r>
      <w:r w:rsidRPr="00D0394F">
        <w:rPr>
          <w:b/>
        </w:rPr>
        <w:t>Required permissions</w:t>
      </w:r>
      <w:r>
        <w:t xml:space="preserve"> dialog, click </w:t>
      </w:r>
      <w:r w:rsidRPr="00B02894">
        <w:rPr>
          <w:b/>
        </w:rPr>
        <w:t>Accept</w:t>
      </w:r>
      <w:r>
        <w:t>.</w:t>
      </w:r>
    </w:p>
    <w:p w14:paraId="150A1B03" w14:textId="77777777" w:rsidR="00FD22F9" w:rsidRDefault="00FD22F9" w:rsidP="00FD22F9">
      <w:pPr>
        <w:pStyle w:val="LabStepScreenshotLevel2"/>
      </w:pPr>
      <w:r>
        <w:drawing>
          <wp:inline distT="0" distB="0" distL="0" distR="0" wp14:anchorId="24915E8F" wp14:editId="77E55DFA">
            <wp:extent cx="3535251" cy="3784214"/>
            <wp:effectExtent l="19050" t="19050" r="27305" b="2603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3046" cy="3824671"/>
                    </a:xfrm>
                    <a:prstGeom prst="rect">
                      <a:avLst/>
                    </a:prstGeom>
                    <a:ln>
                      <a:solidFill>
                        <a:schemeClr val="tx1">
                          <a:lumMod val="50000"/>
                          <a:lumOff val="50000"/>
                        </a:schemeClr>
                      </a:solidFill>
                    </a:ln>
                  </pic:spPr>
                </pic:pic>
              </a:graphicData>
            </a:graphic>
          </wp:inline>
        </w:drawing>
      </w:r>
    </w:p>
    <w:p w14:paraId="3FBAF4AB" w14:textId="77777777" w:rsidR="00FD22F9" w:rsidRDefault="00FD22F9" w:rsidP="00FD22F9">
      <w:pPr>
        <w:pStyle w:val="LabStepNumberedLevel2"/>
      </w:pPr>
      <w:r>
        <w:t>The application should run and call into the Power BI Service API to retrieve data about the contents of the app workspace.</w:t>
      </w:r>
    </w:p>
    <w:p w14:paraId="02490EE7" w14:textId="77777777" w:rsidR="00FD22F9" w:rsidRDefault="00FD22F9" w:rsidP="00FD22F9">
      <w:pPr>
        <w:pStyle w:val="LabStepScreenshotLevel2"/>
      </w:pPr>
      <w:r>
        <w:drawing>
          <wp:inline distT="0" distB="0" distL="0" distR="0" wp14:anchorId="35532B58" wp14:editId="52B29B9F">
            <wp:extent cx="3868306" cy="1674254"/>
            <wp:effectExtent l="19050" t="19050" r="1841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0729"/>
                    <a:stretch/>
                  </pic:blipFill>
                  <pic:spPr bwMode="auto">
                    <a:xfrm>
                      <a:off x="0" y="0"/>
                      <a:ext cx="3953418" cy="17110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lastRenderedPageBreak/>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6A72835" w14:textId="77777777"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77777777" w:rsidR="00FD22F9" w:rsidRDefault="00FD22F9" w:rsidP="00FD22F9">
      <w:pPr>
        <w:pStyle w:val="LabStepNumberedLevel2"/>
      </w:pPr>
      <w:r>
        <w:t>The program should run as it did before but it should no longer require you to interactively enter a user name and password.</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FD22F9">
      <w:pPr>
        <w:pStyle w:val="LabStepNumbered"/>
        <w:numPr>
          <w:ilvl w:val="0"/>
          <w:numId w:val="7"/>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63653256" w14:textId="77777777" w:rsidR="00FD22F9" w:rsidRDefault="00FD22F9" w:rsidP="00FD22F9">
      <w:pPr>
        <w:pStyle w:val="LabStepCodeBlockLevel2"/>
      </w:pPr>
      <w:r>
        <w:t>static string CreateAppWorkspace(string Name) {</w:t>
      </w:r>
    </w:p>
    <w:p w14:paraId="3C48F817" w14:textId="77777777" w:rsidR="00FD22F9" w:rsidRDefault="00FD22F9" w:rsidP="00FD22F9">
      <w:pPr>
        <w:pStyle w:val="LabStepCodeBlockLevel2"/>
      </w:pPr>
      <w:r>
        <w:t xml:space="preserve">  PowerBIClient pbiClient = GetPowerBiClient();</w:t>
      </w:r>
    </w:p>
    <w:p w14:paraId="566264F1"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 create new app workspace</w:t>
      </w:r>
    </w:p>
    <w:p w14:paraId="17C7628C" w14:textId="77777777" w:rsidR="00FD22F9" w:rsidRDefault="00FD22F9" w:rsidP="00FD22F9">
      <w:pPr>
        <w:pStyle w:val="LabStepCodeBlockLevel2"/>
      </w:pPr>
      <w:r>
        <w:t xml:space="preserve">  GroupCreationRequest request = new GroupCreationRequest(Name);</w:t>
      </w:r>
    </w:p>
    <w:p w14:paraId="571C450A" w14:textId="77777777" w:rsidR="00FD22F9" w:rsidRDefault="00FD22F9" w:rsidP="00FD22F9">
      <w:pPr>
        <w:pStyle w:val="LabStepCodeBlockLevel2"/>
      </w:pPr>
      <w:r>
        <w:t xml:space="preserve">  Group aws = pbiClient.Groups.CreateGroup(request);</w:t>
      </w:r>
    </w:p>
    <w:p w14:paraId="7291629A"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 return app workspace ID</w:t>
      </w:r>
    </w:p>
    <w:p w14:paraId="4E80A335" w14:textId="77777777" w:rsidR="00FD22F9" w:rsidRDefault="00FD22F9" w:rsidP="00FD22F9">
      <w:pPr>
        <w:pStyle w:val="LabStepCodeBlockLevel2"/>
      </w:pPr>
      <w:r>
        <w:t xml:space="preserve">  return aws.Id;</w:t>
      </w:r>
    </w:p>
    <w:p w14:paraId="38020C6F" w14:textId="77777777" w:rsidR="00FD22F9" w:rsidRDefault="00FD22F9" w:rsidP="00FD22F9">
      <w:pPr>
        <w:pStyle w:val="LabStepCodeBlockLevel2"/>
      </w:pPr>
      <w:r>
        <w:t>}</w:t>
      </w:r>
    </w:p>
    <w:p w14:paraId="41A3D28B" w14:textId="77777777" w:rsidR="00FD22F9" w:rsidRDefault="00FD22F9" w:rsidP="00FD22F9">
      <w:pPr>
        <w:pStyle w:val="LabStepNumberedLevel2"/>
      </w:pPr>
      <w:r>
        <w:lastRenderedPageBreak/>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lastRenderedPageBreak/>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1689BEE0" w:rsidR="00FD22F9" w:rsidRDefault="00FD22F9" w:rsidP="00FD22F9">
      <w:pPr>
        <w:pStyle w:val="LabStepCodeBlockLevel2"/>
      </w:pPr>
      <w:r>
        <w:t>C:\Student</w:t>
      </w:r>
      <w:r w:rsidRPr="00D0394F">
        <w:t>\</w:t>
      </w:r>
      <w:r w:rsidRPr="00FD22F9">
        <w:t>Modules\07_PBIRestApi\Lab\StarterFiles</w:t>
      </w:r>
      <w:bookmarkStart w:id="1" w:name="_GoBack"/>
      <w:bookmarkEnd w:id="1"/>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lastRenderedPageBreak/>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lastRenderedPageBreak/>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9C396" w14:textId="77777777" w:rsidR="00FD22F9" w:rsidRDefault="00FD22F9" w:rsidP="00FD22F9">
      <w:pPr>
        <w:pStyle w:val="LabStepNumbered"/>
      </w:pPr>
      <w:r>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lastRenderedPageBreak/>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drawing>
          <wp:inline distT="0" distB="0" distL="0" distR="0" wp14:anchorId="0CE1BE82" wp14:editId="4B5638F9">
            <wp:extent cx="2679700" cy="191676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7974" cy="1929834"/>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056665F9">
            <wp:extent cx="3924300" cy="1072909"/>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52873" cy="1080721"/>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1B39B5B0">
            <wp:extent cx="4978045" cy="2311400"/>
            <wp:effectExtent l="19050" t="19050" r="1333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81791" cy="2313139"/>
                    </a:xfrm>
                    <a:prstGeom prst="rect">
                      <a:avLst/>
                    </a:prstGeom>
                    <a:noFill/>
                    <a:ln>
                      <a:solidFill>
                        <a:schemeClr val="tx1"/>
                      </a:solidFill>
                    </a:ln>
                  </pic:spPr>
                </pic:pic>
              </a:graphicData>
            </a:graphic>
          </wp:inline>
        </w:drawing>
      </w:r>
    </w:p>
    <w:p w14:paraId="29E2291E" w14:textId="77777777" w:rsidR="00FD22F9" w:rsidRDefault="00FD22F9" w:rsidP="00FD22F9">
      <w:pPr>
        <w:pStyle w:val="LabExerciseCallout"/>
      </w:pPr>
      <w:r>
        <w:t>Congratulations. You have now successfully called into the Power BI Service API.</w:t>
      </w:r>
    </w:p>
    <w:p w14:paraId="64501EB7" w14:textId="77777777" w:rsidR="00FD22F9" w:rsidRPr="00B02894" w:rsidRDefault="00FD22F9" w:rsidP="00FD22F9">
      <w:pPr>
        <w:tabs>
          <w:tab w:val="left" w:pos="1790"/>
        </w:tabs>
      </w:pPr>
      <w:r>
        <w:tab/>
      </w:r>
    </w:p>
    <w:p w14:paraId="38852E17" w14:textId="0A9FF509" w:rsidR="00E776A9" w:rsidRPr="00B02894" w:rsidRDefault="00E776A9" w:rsidP="00B02894">
      <w:pPr>
        <w:tabs>
          <w:tab w:val="left" w:pos="1790"/>
        </w:tabs>
      </w:pPr>
    </w:p>
    <w:sectPr w:rsidR="00E776A9" w:rsidRPr="00B02894" w:rsidSect="0074345C">
      <w:headerReference w:type="even" r:id="rId46"/>
      <w:headerReference w:type="default" r:id="rId47"/>
      <w:footerReference w:type="even" r:id="rId48"/>
      <w:footerReference w:type="default" r:id="rId49"/>
      <w:headerReference w:type="first" r:id="rId50"/>
      <w:footerReference w:type="first" r:id="rId5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9F644" w14:textId="77777777" w:rsidR="00773D8C" w:rsidRDefault="00773D8C" w:rsidP="002754DA">
      <w:pPr>
        <w:spacing w:before="0" w:after="0"/>
      </w:pPr>
      <w:r>
        <w:separator/>
      </w:r>
    </w:p>
  </w:endnote>
  <w:endnote w:type="continuationSeparator" w:id="0">
    <w:p w14:paraId="783F0792" w14:textId="77777777" w:rsidR="00773D8C" w:rsidRDefault="00773D8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F8716" w14:textId="77777777" w:rsidR="00837E76" w:rsidRDefault="00837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D13E78" w:rsidRDefault="00C27FED" w:rsidP="00D13E78">
    <w:pPr>
      <w:pStyle w:val="Footer"/>
      <w:pBdr>
        <w:top w:val="single" w:sz="4" w:space="0" w:color="auto"/>
      </w:pBdr>
      <w:spacing w:before="0"/>
    </w:pPr>
    <w:r>
      <w:t xml:space="preserve">© Critical Path Training. </w:t>
    </w:r>
    <w:r w:rsidR="00837E76">
      <w:t>2019</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74345C" w:rsidRDefault="0074345C" w:rsidP="0074345C">
    <w:pPr>
      <w:pStyle w:val="Footer"/>
      <w:pBdr>
        <w:top w:val="single" w:sz="4" w:space="0" w:color="auto"/>
      </w:pBdr>
      <w:spacing w:before="0"/>
    </w:pPr>
    <w:r>
      <w:t>© Critical Path Training. 201</w:t>
    </w:r>
    <w:r w:rsidR="00EB1D5C">
      <w:t>9</w:t>
    </w:r>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A8A3E" w14:textId="77777777" w:rsidR="00773D8C" w:rsidRDefault="00773D8C" w:rsidP="002754DA">
      <w:pPr>
        <w:spacing w:before="0" w:after="0"/>
      </w:pPr>
      <w:r>
        <w:separator/>
      </w:r>
    </w:p>
  </w:footnote>
  <w:footnote w:type="continuationSeparator" w:id="0">
    <w:p w14:paraId="29EAD569" w14:textId="77777777" w:rsidR="00773D8C" w:rsidRDefault="00773D8C"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232CA" w14:textId="77777777" w:rsidR="00837E76" w:rsidRDefault="00837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6A809CF4" w:rsidR="001E75B6" w:rsidRDefault="00EC7E0B" w:rsidP="001E75B6">
    <w:pPr>
      <w:pStyle w:val="Header"/>
      <w:pBdr>
        <w:bottom w:val="single" w:sz="4" w:space="0" w:color="auto"/>
      </w:pBdr>
      <w:tabs>
        <w:tab w:val="clear" w:pos="6480"/>
        <w:tab w:val="clear" w:pos="10800"/>
        <w:tab w:val="left" w:pos="6195"/>
      </w:tabs>
      <w:spacing w:before="240"/>
    </w:pPr>
    <w:r>
      <w:t>PBD365: Power BI Developer Bootcamp</w:t>
    </w:r>
    <w:r w:rsidR="001E75B6">
      <w:tab/>
    </w:r>
  </w:p>
  <w:p w14:paraId="077EFF5A" w14:textId="72FD26B6" w:rsidR="001E75B6" w:rsidRDefault="00E15B3F" w:rsidP="001E75B6">
    <w:pPr>
      <w:pStyle w:val="Header"/>
      <w:pBdr>
        <w:bottom w:val="single" w:sz="4" w:space="0" w:color="auto"/>
      </w:pBdr>
      <w:spacing w:before="240"/>
    </w:pPr>
    <w:r>
      <w:t>Module 07</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FD22F9">
      <w:rPr>
        <w:rFonts w:cs="Arial"/>
        <w:noProof/>
      </w:rPr>
      <w:t>Feb 8, 2019</w:t>
    </w:r>
    <w:r w:rsidR="00B8778B">
      <w:rPr>
        <w:rFonts w:cs="Arial"/>
      </w:rPr>
      <w:fldChar w:fldCharType="end"/>
    </w:r>
    <w:r w:rsidR="00F76CD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3732"/>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B75"/>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localhost/app1234" TargetMode="Externa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4AA1E150-A96F-4A56-BF84-B904A1822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864</TotalTime>
  <Pages>13</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10</cp:revision>
  <cp:lastPrinted>2018-04-04T14:37:00Z</cp:lastPrinted>
  <dcterms:created xsi:type="dcterms:W3CDTF">2018-04-04T14:36:00Z</dcterms:created>
  <dcterms:modified xsi:type="dcterms:W3CDTF">2019-02-08T14:34:00Z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