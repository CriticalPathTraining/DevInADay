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D213F0" w:rsidP="00737486">
      <w:pPr>
        <w:pStyle w:val="Heading1"/>
      </w:pPr>
      <w:r>
        <w:t xml:space="preserve">Dev-in-a-Day for </w:t>
      </w:r>
      <w:r>
        <w:t xml:space="preserve">Power BI </w:t>
      </w:r>
      <w:r>
        <w:t xml:space="preserve">PC </w:t>
      </w:r>
      <w:r w:rsidR="00AB6375">
        <w:t>Setup Guide</w:t>
      </w:r>
      <w:r w:rsidR="0008274C">
        <w:t xml:space="preserve"> </w:t>
      </w:r>
    </w:p>
    <w:p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B006FB">
        <w:t>45-60</w:t>
      </w:r>
      <w:r w:rsidR="00CD0F58">
        <w:t xml:space="preserve"> minutes</w:t>
      </w:r>
    </w:p>
    <w:p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for</w:t>
      </w:r>
      <w:r w:rsidR="00D213F0">
        <w:t xml:space="preserve"> the </w:t>
      </w:r>
      <w:r w:rsidR="00D213F0" w:rsidRPr="00D213F0">
        <w:t>MBAS Precon</w:t>
      </w:r>
      <w:r w:rsidR="00D213F0">
        <w:t>ference</w:t>
      </w:r>
      <w:r w:rsidR="00D213F0" w:rsidRPr="00D213F0">
        <w:t xml:space="preserve"> Workshop titled</w:t>
      </w:r>
      <w:r w:rsidR="00D213F0">
        <w:rPr>
          <w:b/>
        </w:rPr>
        <w:t xml:space="preserve"> Power BI Dev-in-a-Day</w:t>
      </w:r>
      <w:r w:rsidR="00B006FB">
        <w:t>.</w:t>
      </w:r>
    </w:p>
    <w:p w:rsidR="00081EE4" w:rsidRDefault="00081EE4" w:rsidP="00081EE4">
      <w:pPr>
        <w:pStyle w:val="Heading3"/>
      </w:pPr>
      <w:r>
        <w:t>Task 1: Install and Configure Windows 10 or Windows 8.1</w:t>
      </w:r>
    </w:p>
    <w:p w:rsidR="00081EE4" w:rsidRDefault="00081EE4" w:rsidP="00081EE4">
      <w:pPr>
        <w:pStyle w:val="LabExerciseLeadIn"/>
      </w:pPr>
      <w:r>
        <w:t>In this step you will install the Windows operating system.</w:t>
      </w:r>
    </w:p>
    <w:p w:rsidR="00081EE4" w:rsidRDefault="00081EE4" w:rsidP="00081EE4">
      <w:pPr>
        <w:pStyle w:val="LabStepNumbered"/>
      </w:pPr>
      <w:r>
        <w:t>Install the x64 bit edition of Windows.</w:t>
      </w:r>
    </w:p>
    <w:p w:rsidR="00081EE4" w:rsidRDefault="00081EE4" w:rsidP="00081EE4">
      <w:pPr>
        <w:pStyle w:val="LabStepNumberedLevel2"/>
      </w:pPr>
      <w:r>
        <w:t>You can install either Windows 10 or Windows 8.1 to complete lab exercises.</w:t>
      </w:r>
    </w:p>
    <w:p w:rsidR="00081EE4" w:rsidRDefault="00081EE4" w:rsidP="00081EE4">
      <w:pPr>
        <w:pStyle w:val="LabStepNumberedLevel2"/>
      </w:pPr>
      <w:r>
        <w:t>Apply all Windows updates.</w:t>
      </w:r>
    </w:p>
    <w:p w:rsidR="00081EE4" w:rsidRDefault="00081EE4" w:rsidP="00081EE4">
      <w:pPr>
        <w:pStyle w:val="LabStepNumbered"/>
      </w:pPr>
      <w:r>
        <w:t>Install the Chrome browser.</w:t>
      </w:r>
    </w:p>
    <w:p w:rsidR="00081EE4" w:rsidRDefault="00081EE4" w:rsidP="00081EE4">
      <w:pPr>
        <w:pStyle w:val="LabStepNumberedLevel2"/>
      </w:pPr>
      <w:r>
        <w:t>You should be able to access the Internet with Chrome and at least one other browser (e.g. Edge, Internet Explorer).</w:t>
      </w:r>
    </w:p>
    <w:p w:rsidR="00081EE4" w:rsidRDefault="00081EE4" w:rsidP="00081EE4">
      <w:pPr>
        <w:pStyle w:val="LabStepNumbered"/>
      </w:pPr>
      <w:r>
        <w:t>Enable the execution of PowerShell scripts on your local PC.</w:t>
      </w:r>
    </w:p>
    <w:p w:rsidR="00081EE4" w:rsidRDefault="00081EE4" w:rsidP="00081EE4">
      <w:pPr>
        <w:pStyle w:val="LabStepNumberedLevel2"/>
      </w:pPr>
      <w:r>
        <w:t>Open a PowerShell command shell running as Admin and type in and execute the following PowerShell command.</w:t>
      </w:r>
    </w:p>
    <w:p w:rsidR="00081EE4" w:rsidRDefault="00081EE4" w:rsidP="00081EE4">
      <w:pPr>
        <w:pStyle w:val="LabStepCodeBlockLevel2"/>
      </w:pPr>
      <w:r w:rsidRPr="00037052">
        <w:t>Set-ExecutionPolicy Bypass -Scope CurrentUser</w:t>
      </w:r>
    </w:p>
    <w:p w:rsidR="00081EE4" w:rsidRDefault="00081EE4" w:rsidP="00081EE4">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081EE4" w:rsidRDefault="00081EE4" w:rsidP="00081EE4">
      <w:pPr>
        <w:pStyle w:val="LabStepScreenshotLevel2"/>
      </w:pPr>
      <w:r>
        <w:drawing>
          <wp:inline distT="0" distB="0" distL="0" distR="0" wp14:anchorId="7DCFAFE9" wp14:editId="239C6DD0">
            <wp:extent cx="5392010" cy="1120341"/>
            <wp:effectExtent l="19050" t="19050" r="1841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5515" cy="1135614"/>
                    </a:xfrm>
                    <a:prstGeom prst="rect">
                      <a:avLst/>
                    </a:prstGeom>
                    <a:noFill/>
                    <a:ln>
                      <a:solidFill>
                        <a:schemeClr val="tx1">
                          <a:lumMod val="50000"/>
                          <a:lumOff val="50000"/>
                        </a:schemeClr>
                      </a:solidFill>
                    </a:ln>
                  </pic:spPr>
                </pic:pic>
              </a:graphicData>
            </a:graphic>
          </wp:inline>
        </w:drawing>
      </w:r>
    </w:p>
    <w:p w:rsidR="00081EE4" w:rsidRDefault="00081EE4" w:rsidP="00081EE4">
      <w:pPr>
        <w:pStyle w:val="Heading3"/>
      </w:pPr>
      <w:r>
        <w:t>Task 2: Install the Azure AD PowerShell Modules</w:t>
      </w:r>
    </w:p>
    <w:p w:rsidR="00D213F0" w:rsidRDefault="00081EE4" w:rsidP="00081EE4">
      <w:pPr>
        <w:pStyle w:val="LabExerciseLeadIn"/>
      </w:pPr>
      <w:r>
        <w:t>In this task you will install the PowerShell libraries required to work with Microsoft Azure resources.</w:t>
      </w:r>
      <w:r w:rsidRPr="0009035A">
        <w:t xml:space="preserve"> </w:t>
      </w:r>
    </w:p>
    <w:p w:rsidR="00081EE4" w:rsidRDefault="00D213F0" w:rsidP="00081EE4">
      <w:pPr>
        <w:pStyle w:val="LabExerciseLeadIn"/>
      </w:pPr>
      <w:r w:rsidRPr="00D213F0">
        <w:rPr>
          <w:b/>
        </w:rPr>
        <w:t>NOTE</w:t>
      </w:r>
      <w:r>
        <w:t xml:space="preserve">: </w:t>
      </w:r>
      <w:r w:rsidR="00081EE4">
        <w:t xml:space="preserve">if you are running Windows 8.1, you must first install the </w:t>
      </w:r>
      <w:r w:rsidR="00081EE4" w:rsidRPr="0009035A">
        <w:t>Windows Management Framework 5.1</w:t>
      </w:r>
      <w:r>
        <w:t xml:space="preserve"> which is covered in step 1 below</w:t>
      </w:r>
      <w:r w:rsidR="00081EE4">
        <w:t xml:space="preserve">. If you are running Windows 10, </w:t>
      </w:r>
      <w:r>
        <w:t>you can skip step 1 and move to step 2 below</w:t>
      </w:r>
      <w:r w:rsidR="00081EE4">
        <w:t>.</w:t>
      </w:r>
    </w:p>
    <w:p w:rsidR="00081EE4" w:rsidRDefault="00081EE4" w:rsidP="00081EE4">
      <w:pPr>
        <w:pStyle w:val="LabStepNumbered"/>
        <w:numPr>
          <w:ilvl w:val="0"/>
          <w:numId w:val="8"/>
        </w:numPr>
      </w:pPr>
      <w:r>
        <w:t xml:space="preserve">If you are running Windows 8.1, download and install the </w:t>
      </w:r>
      <w:r w:rsidRPr="0009035A">
        <w:t>Windows Management Framework 5.1</w:t>
      </w:r>
      <w:r>
        <w:t>using the following link.</w:t>
      </w:r>
    </w:p>
    <w:p w:rsidR="00081EE4" w:rsidRDefault="00FA30F8" w:rsidP="00081EE4">
      <w:pPr>
        <w:pStyle w:val="LabStepCodeBlock"/>
      </w:pPr>
      <w:hyperlink r:id="rId13" w:history="1">
        <w:r w:rsidR="00081EE4" w:rsidRPr="005117CA">
          <w:rPr>
            <w:rStyle w:val="Hyperlink"/>
          </w:rPr>
          <w:t>https://www.microsoft.com/en-us/download/details.aspx?id=54616</w:t>
        </w:r>
      </w:hyperlink>
    </w:p>
    <w:p w:rsidR="00081EE4" w:rsidRDefault="00081EE4" w:rsidP="00081EE4">
      <w:pPr>
        <w:pStyle w:val="LabStepNumbered"/>
        <w:numPr>
          <w:ilvl w:val="0"/>
          <w:numId w:val="8"/>
        </w:numPr>
      </w:pPr>
      <w:r>
        <w:t>Install the Azure PowerShell modules by executing the following PowerShell commands one at a time in the PowerShell console.</w:t>
      </w:r>
    </w:p>
    <w:p w:rsidR="00081EE4" w:rsidRDefault="00081EE4" w:rsidP="00081EE4">
      <w:pPr>
        <w:pStyle w:val="LabStepNumberedLevel2"/>
        <w:numPr>
          <w:ilvl w:val="1"/>
          <w:numId w:val="8"/>
        </w:numPr>
      </w:pPr>
      <w:r>
        <w:t>In the PowerShell console, execute the following command</w:t>
      </w:r>
    </w:p>
    <w:p w:rsidR="00081EE4" w:rsidRDefault="00081EE4" w:rsidP="00081EE4">
      <w:pPr>
        <w:pStyle w:val="LabStepCodeBlockLevel2"/>
      </w:pPr>
      <w:r>
        <w:t>Install-PackageProvider -Name NuGet -MinimumVersion 2.8.5.201 -Force</w:t>
      </w:r>
    </w:p>
    <w:p w:rsidR="00081EE4" w:rsidRDefault="00081EE4" w:rsidP="00081EE4">
      <w:pPr>
        <w:pStyle w:val="LabStepNumberedLevel2"/>
      </w:pPr>
      <w:r>
        <w:t>Next, execute the following command to trust the PowerShell gallery.</w:t>
      </w:r>
    </w:p>
    <w:p w:rsidR="00081EE4" w:rsidRDefault="00081EE4" w:rsidP="00081EE4">
      <w:pPr>
        <w:pStyle w:val="LabStepCodeBlockLevel2"/>
      </w:pPr>
      <w:r>
        <w:t>Set-PSRepository -Name PSGallery -InstallationPolicy Trusted</w:t>
      </w:r>
    </w:p>
    <w:p w:rsidR="00081EE4" w:rsidRDefault="00081EE4" w:rsidP="00081EE4">
      <w:pPr>
        <w:pStyle w:val="LabStepNumberedLevel2"/>
      </w:pPr>
      <w:r>
        <w:t>Next, execute the following command to install the Azure Resource Manager (RM) PowerShell cmdlets library.</w:t>
      </w:r>
    </w:p>
    <w:p w:rsidR="00081EE4" w:rsidRDefault="00081EE4" w:rsidP="00081EE4">
      <w:pPr>
        <w:pStyle w:val="LabStepCodeBlockLevel2"/>
      </w:pPr>
      <w:r>
        <w:t>Install-Module AzureRM -AllowClobber -Force</w:t>
      </w:r>
    </w:p>
    <w:p w:rsidR="00081EE4" w:rsidRDefault="006C6105" w:rsidP="00081EE4">
      <w:pPr>
        <w:pStyle w:val="LabStepNumberedLevel2"/>
      </w:pPr>
      <w:r>
        <w:t>Next</w:t>
      </w:r>
      <w:r w:rsidR="00081EE4">
        <w:t>, execute the following command to install the Azure Active Directory PowerShell cmdlets library.</w:t>
      </w:r>
    </w:p>
    <w:p w:rsidR="00081EE4" w:rsidRDefault="00081EE4" w:rsidP="00081EE4">
      <w:pPr>
        <w:pStyle w:val="LabStepCodeBlockLevel2"/>
        <w:tabs>
          <w:tab w:val="left" w:pos="8187"/>
        </w:tabs>
      </w:pPr>
      <w:r>
        <w:t>Install-Module AzureAD -AllowClobber -Force</w:t>
      </w:r>
    </w:p>
    <w:p w:rsidR="006C6105" w:rsidRDefault="006C6105" w:rsidP="006C6105">
      <w:pPr>
        <w:pStyle w:val="LabStepNumberedLevel2"/>
      </w:pPr>
      <w:r>
        <w:t>Finally, execute the following command to install the Power BI cmdlets library.</w:t>
      </w:r>
    </w:p>
    <w:p w:rsidR="006C6105" w:rsidRDefault="006C6105" w:rsidP="006C6105">
      <w:pPr>
        <w:pStyle w:val="LabStepCodeBlockLevel2"/>
        <w:tabs>
          <w:tab w:val="left" w:pos="8187"/>
        </w:tabs>
      </w:pPr>
      <w:r w:rsidRPr="006C6105">
        <w:t>Install-Module Mi</w:t>
      </w:r>
      <w:r>
        <w:t>crosoftPowerBIMgmt -Force</w:t>
      </w:r>
      <w:r>
        <w:tab/>
      </w:r>
    </w:p>
    <w:p w:rsidR="00081EE4" w:rsidRDefault="00081EE4" w:rsidP="00081EE4">
      <w:pPr>
        <w:pStyle w:val="Heading3"/>
      </w:pPr>
      <w:r>
        <w:lastRenderedPageBreak/>
        <w:t>Task 3: Install GIT</w:t>
      </w:r>
    </w:p>
    <w:p w:rsidR="00081EE4" w:rsidRPr="006D57CF" w:rsidRDefault="00081EE4" w:rsidP="00081EE4">
      <w:pPr>
        <w:pStyle w:val="LabExerciseLeadIn"/>
      </w:pPr>
      <w:r>
        <w:t xml:space="preserve">In this exercise, you will install the </w:t>
      </w:r>
      <w:r w:rsidRPr="006D57CF">
        <w:rPr>
          <w:b/>
          <w:sz w:val="22"/>
        </w:rPr>
        <w:t>git</w:t>
      </w:r>
      <w:r>
        <w:t xml:space="preserve"> utility.</w:t>
      </w:r>
    </w:p>
    <w:p w:rsidR="00081EE4" w:rsidRDefault="00081EE4" w:rsidP="00513403">
      <w:pPr>
        <w:pStyle w:val="LabStepNumbered"/>
        <w:numPr>
          <w:ilvl w:val="0"/>
          <w:numId w:val="17"/>
        </w:numPr>
      </w:pPr>
      <w:r>
        <w:t>Launch a browser and navigate to the following link.</w:t>
      </w:r>
    </w:p>
    <w:p w:rsidR="00081EE4" w:rsidRDefault="00FA30F8" w:rsidP="00081EE4">
      <w:pPr>
        <w:pStyle w:val="LabStepCodeBlock"/>
        <w:rPr>
          <w:rStyle w:val="Hyperlink"/>
        </w:rPr>
      </w:pPr>
      <w:hyperlink r:id="rId14" w:history="1">
        <w:r w:rsidR="00081EE4" w:rsidRPr="000F7B0D">
          <w:rPr>
            <w:rStyle w:val="Hyperlink"/>
          </w:rPr>
          <w:t>https://git-scm.com/download</w:t>
        </w:r>
      </w:hyperlink>
    </w:p>
    <w:p w:rsidR="00081EE4" w:rsidRDefault="00081EE4" w:rsidP="00081EE4">
      <w:pPr>
        <w:pStyle w:val="LabStepNumbered"/>
      </w:pPr>
      <w:r>
        <w:t>Download the installation files for git for Windows.</w:t>
      </w:r>
    </w:p>
    <w:p w:rsidR="00081EE4" w:rsidRDefault="00081EE4" w:rsidP="00081EE4">
      <w:pPr>
        <w:pStyle w:val="LabStepScreenshot"/>
      </w:pPr>
      <w:r w:rsidRPr="00735FDD">
        <w:rPr>
          <w:noProof/>
        </w:rPr>
        <w:drawing>
          <wp:inline distT="0" distB="0" distL="0" distR="0" wp14:anchorId="432D9B41" wp14:editId="47A9EC85">
            <wp:extent cx="2527506" cy="1097280"/>
            <wp:effectExtent l="19050" t="19050" r="2540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9340" cy="1111100"/>
                    </a:xfrm>
                    <a:prstGeom prst="rect">
                      <a:avLst/>
                    </a:prstGeom>
                    <a:noFill/>
                    <a:ln>
                      <a:solidFill>
                        <a:schemeClr val="bg1">
                          <a:lumMod val="50000"/>
                        </a:schemeClr>
                      </a:solidFill>
                    </a:ln>
                  </pic:spPr>
                </pic:pic>
              </a:graphicData>
            </a:graphic>
          </wp:inline>
        </w:drawing>
      </w:r>
    </w:p>
    <w:p w:rsidR="00081EE4" w:rsidRDefault="00081EE4" w:rsidP="00081EE4">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081EE4" w:rsidRDefault="00081EE4" w:rsidP="00081EE4">
      <w:pPr>
        <w:pStyle w:val="LabStepScreenshot"/>
      </w:pPr>
      <w:r>
        <w:rPr>
          <w:noProof/>
        </w:rPr>
        <w:drawing>
          <wp:inline distT="0" distB="0" distL="0" distR="0" wp14:anchorId="5CE39756" wp14:editId="2231A319">
            <wp:extent cx="2474671" cy="1919235"/>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2555" cy="1964127"/>
                    </a:xfrm>
                    <a:prstGeom prst="rect">
                      <a:avLst/>
                    </a:prstGeom>
                  </pic:spPr>
                </pic:pic>
              </a:graphicData>
            </a:graphic>
          </wp:inline>
        </w:drawing>
      </w:r>
    </w:p>
    <w:p w:rsidR="00081EE4" w:rsidRDefault="00081EE4" w:rsidP="00081EE4">
      <w:pPr>
        <w:pStyle w:val="LabStepNumbered"/>
      </w:pPr>
      <w:r>
        <w:rPr>
          <w:noProof/>
        </w:rPr>
        <w:t>Wait until the installation is complete.</w:t>
      </w:r>
    </w:p>
    <w:p w:rsidR="00B006FB" w:rsidRDefault="00B006FB" w:rsidP="00B006FB">
      <w:pPr>
        <w:pStyle w:val="Heading3"/>
        <w:rPr>
          <w:noProof/>
        </w:rPr>
      </w:pPr>
      <w:r>
        <w:rPr>
          <w:noProof/>
        </w:rPr>
        <w:t>Task 4: Install Visual Studio 2017</w:t>
      </w:r>
    </w:p>
    <w:p w:rsidR="00B006FB" w:rsidRPr="006D57CF" w:rsidRDefault="00B006FB" w:rsidP="00B006FB">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rsidR="00B006FB" w:rsidRDefault="00B006FB" w:rsidP="00B006FB">
      <w:pPr>
        <w:pStyle w:val="LabStepNumbered"/>
        <w:numPr>
          <w:ilvl w:val="0"/>
          <w:numId w:val="13"/>
        </w:numPr>
      </w:pPr>
      <w:r>
        <w:t>Obtain the installation software for Visual Studio 2017 Professional.</w:t>
      </w:r>
    </w:p>
    <w:p w:rsidR="00B006FB" w:rsidRDefault="00B006FB" w:rsidP="00B006FB">
      <w:pPr>
        <w:pStyle w:val="LabStepNumberedLevel2"/>
        <w:numPr>
          <w:ilvl w:val="1"/>
          <w:numId w:val="13"/>
        </w:numPr>
      </w:pPr>
      <w:r>
        <w:t xml:space="preserve">If you don't have a copy, you can download the </w:t>
      </w:r>
      <w:r w:rsidR="007E1D1E">
        <w:t xml:space="preserve">Visual Studio 2017 community edition </w:t>
      </w:r>
      <w:r>
        <w:t>using the following link.</w:t>
      </w:r>
    </w:p>
    <w:p w:rsidR="00B006FB" w:rsidRPr="00961AC3" w:rsidRDefault="007E1D1E" w:rsidP="00B006FB">
      <w:pPr>
        <w:pStyle w:val="LabStepCodeBlockLevel2"/>
        <w:rPr>
          <w:rStyle w:val="Hyperlink"/>
          <w:b w:val="0"/>
        </w:rPr>
      </w:pPr>
      <w:r w:rsidRPr="007E1D1E">
        <w:rPr>
          <w:rStyle w:val="Hyperlink"/>
          <w:b w:val="0"/>
        </w:rPr>
        <w:t>https://visualstudio.microsoft.com/thank-you-downloading-visual-studio/?sku=Community&amp;rel=15</w:t>
      </w:r>
    </w:p>
    <w:p w:rsidR="00B006FB" w:rsidRDefault="00B006FB" w:rsidP="00B006FB">
      <w:pPr>
        <w:pStyle w:val="LabStepNumbered"/>
      </w:pPr>
      <w:r>
        <w:t xml:space="preserve">Click </w:t>
      </w:r>
      <w:r w:rsidRPr="006B1EF7">
        <w:rPr>
          <w:b/>
        </w:rPr>
        <w:t>Continue</w:t>
      </w:r>
      <w:r>
        <w:t xml:space="preserve"> to run the installation program for Visual Studio 2017.</w:t>
      </w:r>
    </w:p>
    <w:p w:rsidR="00B006FB" w:rsidRDefault="00B006FB" w:rsidP="00B006FB">
      <w:pPr>
        <w:pStyle w:val="LabStepScreenshot"/>
      </w:pPr>
      <w:r>
        <w:rPr>
          <w:noProof/>
        </w:rPr>
        <w:drawing>
          <wp:inline distT="0" distB="0" distL="0" distR="0" wp14:anchorId="03561153" wp14:editId="17E34E02">
            <wp:extent cx="2682909" cy="1341455"/>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5842" cy="1367922"/>
                    </a:xfrm>
                    <a:prstGeom prst="rect">
                      <a:avLst/>
                    </a:prstGeom>
                    <a:ln>
                      <a:solidFill>
                        <a:schemeClr val="bg1">
                          <a:lumMod val="50000"/>
                        </a:schemeClr>
                      </a:solidFill>
                    </a:ln>
                  </pic:spPr>
                </pic:pic>
              </a:graphicData>
            </a:graphic>
          </wp:inline>
        </w:drawing>
      </w:r>
    </w:p>
    <w:p w:rsidR="00B006FB" w:rsidRDefault="00B006FB" w:rsidP="00B006FB">
      <w:pPr>
        <w:pStyle w:val="LabStepNumbered"/>
      </w:pPr>
      <w:r>
        <w:lastRenderedPageBreak/>
        <w:t xml:space="preserve">Under </w:t>
      </w:r>
      <w:r w:rsidRPr="00764A27">
        <w:rPr>
          <w:b/>
        </w:rPr>
        <w:t>Workloads</w:t>
      </w:r>
      <w:r>
        <w:t xml:space="preserve"> tab in the </w:t>
      </w:r>
      <w:r w:rsidRPr="00764A27">
        <w:rPr>
          <w:b/>
        </w:rPr>
        <w:t>Windows</w:t>
      </w:r>
      <w:r>
        <w:t xml:space="preserve"> section, select the following workloads</w:t>
      </w:r>
    </w:p>
    <w:p w:rsidR="00B006FB" w:rsidRDefault="00B006FB" w:rsidP="00B006FB">
      <w:pPr>
        <w:pStyle w:val="LabStepNumberedLevel2"/>
      </w:pPr>
      <w:r>
        <w:t>Universal Windows Platform development (</w:t>
      </w:r>
      <w:r w:rsidR="007E1D1E">
        <w:t xml:space="preserve">this is </w:t>
      </w:r>
      <w:r>
        <w:t>optional)</w:t>
      </w:r>
    </w:p>
    <w:p w:rsidR="00B006FB" w:rsidRDefault="00B006FB" w:rsidP="00B006FB">
      <w:pPr>
        <w:pStyle w:val="LabStepNumberedLevel2"/>
      </w:pPr>
      <w:r>
        <w:t>.NET desktop development (</w:t>
      </w:r>
      <w:r w:rsidR="007E1D1E">
        <w:t xml:space="preserve">this is </w:t>
      </w:r>
      <w:r>
        <w:t>required)</w:t>
      </w:r>
    </w:p>
    <w:p w:rsidR="00B006FB" w:rsidRDefault="00B006FB" w:rsidP="00B006FB">
      <w:pPr>
        <w:pStyle w:val="LabStepScreenshotLevel2"/>
      </w:pPr>
      <w:r w:rsidRPr="0025483C">
        <w:drawing>
          <wp:inline distT="0" distB="0" distL="0" distR="0" wp14:anchorId="063466B1" wp14:editId="23543E1D">
            <wp:extent cx="4101788" cy="1238865"/>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490" cy="1269582"/>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t xml:space="preserve">Under </w:t>
      </w:r>
      <w:r w:rsidRPr="00764A27">
        <w:rPr>
          <w:b/>
        </w:rPr>
        <w:t>Workloads</w:t>
      </w:r>
      <w:r>
        <w:t xml:space="preserve"> tab in the </w:t>
      </w:r>
      <w:r>
        <w:rPr>
          <w:b/>
        </w:rPr>
        <w:t xml:space="preserve">Web and Cloud </w:t>
      </w:r>
      <w:r>
        <w:t>section, select the following workloads</w:t>
      </w:r>
    </w:p>
    <w:p w:rsidR="00B006FB" w:rsidRDefault="00B006FB" w:rsidP="00B006FB">
      <w:pPr>
        <w:pStyle w:val="LabStepNumberedLevel2"/>
      </w:pPr>
      <w:r>
        <w:t>Web development</w:t>
      </w:r>
      <w:r w:rsidR="007E1D1E">
        <w:t xml:space="preserve"> (this is required)</w:t>
      </w:r>
    </w:p>
    <w:p w:rsidR="00B006FB" w:rsidRDefault="00B006FB" w:rsidP="00B006FB">
      <w:pPr>
        <w:pStyle w:val="LabStepNumberedLevel2"/>
      </w:pPr>
      <w:r>
        <w:t>Azure development</w:t>
      </w:r>
      <w:r w:rsidR="007E1D1E">
        <w:t xml:space="preserve"> (this is required)</w:t>
      </w:r>
    </w:p>
    <w:p w:rsidR="00B006FB" w:rsidRDefault="00B006FB" w:rsidP="00B006FB">
      <w:pPr>
        <w:pStyle w:val="LabStepNumberedLevel2"/>
      </w:pPr>
      <w:r>
        <w:t>Node.js development</w:t>
      </w:r>
      <w:r w:rsidR="007E1D1E">
        <w:t xml:space="preserve"> (this is optional)</w:t>
      </w:r>
    </w:p>
    <w:p w:rsidR="00B006FB" w:rsidRDefault="00B006FB" w:rsidP="00B006FB">
      <w:pPr>
        <w:pStyle w:val="LabStepNumberedLevel2"/>
      </w:pPr>
      <w:r>
        <w:t>Data storage and processing</w:t>
      </w:r>
      <w:r w:rsidR="007E1D1E">
        <w:t xml:space="preserve"> (this is optional)</w:t>
      </w:r>
    </w:p>
    <w:p w:rsidR="00B006FB" w:rsidRDefault="00B006FB" w:rsidP="00B006FB">
      <w:pPr>
        <w:pStyle w:val="LabStepNumberedLevel2"/>
      </w:pPr>
      <w:r>
        <w:t>Office/SharePoint development</w:t>
      </w:r>
      <w:r w:rsidR="007E1D1E">
        <w:t xml:space="preserve"> (this is optional)</w:t>
      </w:r>
    </w:p>
    <w:p w:rsidR="00B006FB" w:rsidRDefault="00B006FB" w:rsidP="00B006FB">
      <w:pPr>
        <w:pStyle w:val="LabStepScreenshotLevel2"/>
      </w:pPr>
      <w:r w:rsidRPr="006B1EF7">
        <w:drawing>
          <wp:inline distT="0" distB="0" distL="0" distR="0" wp14:anchorId="71DF9FA5" wp14:editId="2AFC773A">
            <wp:extent cx="4154636" cy="1427644"/>
            <wp:effectExtent l="19050" t="19050" r="1778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818" cy="1464818"/>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B006FB" w:rsidRDefault="00B006FB" w:rsidP="00513403">
      <w:pPr>
        <w:pStyle w:val="LabStepScreenshot"/>
      </w:pPr>
      <w:bookmarkStart w:id="0" w:name="_GoBack"/>
      <w:r w:rsidRPr="00BF6097">
        <w:rPr>
          <w:noProof/>
        </w:rPr>
        <w:drawing>
          <wp:inline distT="0" distB="0" distL="0" distR="0" wp14:anchorId="4BD2D54E">
            <wp:extent cx="1557494" cy="3095993"/>
            <wp:effectExtent l="19050" t="19050" r="241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2123" cy="3125073"/>
                    </a:xfrm>
                    <a:prstGeom prst="rect">
                      <a:avLst/>
                    </a:prstGeom>
                    <a:noFill/>
                    <a:ln>
                      <a:solidFill>
                        <a:schemeClr val="bg1">
                          <a:lumMod val="50000"/>
                        </a:schemeClr>
                      </a:solidFill>
                    </a:ln>
                  </pic:spPr>
                </pic:pic>
              </a:graphicData>
            </a:graphic>
          </wp:inline>
        </w:drawing>
      </w:r>
      <w:bookmarkEnd w:id="0"/>
      <w:r w:rsidR="00081EE4">
        <w:br w:type="textWrapping" w:clear="all"/>
      </w:r>
    </w:p>
    <w:p w:rsidR="00B006FB" w:rsidRDefault="00B006FB" w:rsidP="00B006FB">
      <w:pPr>
        <w:pStyle w:val="LabStepNumbered"/>
        <w:rPr>
          <w:noProof/>
        </w:rPr>
      </w:pPr>
      <w:r>
        <w:rPr>
          <w:noProof/>
        </w:rPr>
        <w:lastRenderedPageBreak/>
        <w:t>Instalation will take about 20-30 minutes. When the installation is complete, you will see the a page telling you that Visual Studio 2017 has been installed.</w:t>
      </w:r>
    </w:p>
    <w:p w:rsidR="00B006FB" w:rsidRDefault="00B006FB" w:rsidP="00B006FB">
      <w:pPr>
        <w:pStyle w:val="LabStepScreenshot"/>
      </w:pPr>
      <w:r>
        <w:rPr>
          <w:noProof/>
        </w:rPr>
        <w:drawing>
          <wp:inline distT="0" distB="0" distL="0" distR="0" wp14:anchorId="319A56A7" wp14:editId="08FB04BC">
            <wp:extent cx="2308470" cy="161330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892" b="44769"/>
                    <a:stretch/>
                  </pic:blipFill>
                  <pic:spPr bwMode="auto">
                    <a:xfrm>
                      <a:off x="0" y="0"/>
                      <a:ext cx="2351327" cy="164325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006FB" w:rsidRDefault="00B006FB" w:rsidP="00B006FB">
      <w:pPr>
        <w:pStyle w:val="LabStepNumbered"/>
      </w:pPr>
      <w:r>
        <w:t xml:space="preserve">Launch Visual Studio 2017. </w:t>
      </w:r>
    </w:p>
    <w:p w:rsidR="00B006FB" w:rsidRDefault="00B006FB" w:rsidP="00B006FB">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B006FB" w:rsidRDefault="00B006FB" w:rsidP="00B006FB">
      <w:pPr>
        <w:pStyle w:val="LabStepScreenshotLevel2"/>
      </w:pPr>
      <w:r w:rsidRPr="00AE2E30">
        <w:drawing>
          <wp:inline distT="0" distB="0" distL="0" distR="0" wp14:anchorId="20F15F64" wp14:editId="66E5308E">
            <wp:extent cx="1828800" cy="2251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931" cy="2275968"/>
                    </a:xfrm>
                    <a:prstGeom prst="rect">
                      <a:avLst/>
                    </a:prstGeom>
                    <a:noFill/>
                    <a:ln>
                      <a:noFill/>
                    </a:ln>
                  </pic:spPr>
                </pic:pic>
              </a:graphicData>
            </a:graphic>
          </wp:inline>
        </w:drawing>
      </w:r>
    </w:p>
    <w:p w:rsidR="00B006FB" w:rsidRDefault="00B006FB" w:rsidP="00B006FB">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B006FB" w:rsidRDefault="00B006FB" w:rsidP="00B006FB">
      <w:pPr>
        <w:pStyle w:val="LabStepScreenshotLevel2"/>
      </w:pPr>
      <w:r>
        <w:drawing>
          <wp:inline distT="0" distB="0" distL="0" distR="0" wp14:anchorId="01849E64" wp14:editId="57BD1DE5">
            <wp:extent cx="1967223" cy="24166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7674" cy="2466321"/>
                    </a:xfrm>
                    <a:prstGeom prst="rect">
                      <a:avLst/>
                    </a:prstGeom>
                  </pic:spPr>
                </pic:pic>
              </a:graphicData>
            </a:graphic>
          </wp:inline>
        </w:drawing>
      </w:r>
    </w:p>
    <w:p w:rsidR="00B006FB" w:rsidRDefault="00B006FB" w:rsidP="00B006FB">
      <w:pPr>
        <w:pStyle w:val="LabStepNumberedLevel2"/>
      </w:pPr>
      <w:r>
        <w:t xml:space="preserve">Once Visual Studio has started, select the </w:t>
      </w:r>
      <w:r w:rsidRPr="005636C5">
        <w:rPr>
          <w:b/>
        </w:rPr>
        <w:t>File &gt; New Project</w:t>
      </w:r>
      <w:r>
        <w:t xml:space="preserve"> command. </w:t>
      </w:r>
    </w:p>
    <w:p w:rsidR="00B006FB" w:rsidRDefault="00B006FB" w:rsidP="00B006FB">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B006FB" w:rsidRDefault="00B006FB" w:rsidP="00B006FB">
      <w:pPr>
        <w:pStyle w:val="LabStepNumberedLevel2"/>
      </w:pPr>
      <w:r>
        <w:lastRenderedPageBreak/>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B006FB" w:rsidRDefault="00B006FB" w:rsidP="00B006FB">
      <w:pPr>
        <w:pStyle w:val="LabStepScreenshotLevel2"/>
      </w:pPr>
      <w:r>
        <w:drawing>
          <wp:inline distT="0" distB="0" distL="0" distR="0" wp14:anchorId="0D30C38C" wp14:editId="22CA7946">
            <wp:extent cx="3448594" cy="19099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497" cy="1929876"/>
                    </a:xfrm>
                    <a:prstGeom prst="rect">
                      <a:avLst/>
                    </a:prstGeom>
                  </pic:spPr>
                </pic:pic>
              </a:graphicData>
            </a:graphic>
          </wp:inline>
        </w:drawing>
      </w:r>
    </w:p>
    <w:p w:rsidR="00513403" w:rsidRDefault="00513403" w:rsidP="00513403">
      <w:pPr>
        <w:pStyle w:val="Heading3"/>
      </w:pPr>
      <w:r>
        <w:t>Task 5: Install Fiddler</w:t>
      </w:r>
    </w:p>
    <w:p w:rsidR="00513403" w:rsidRPr="006D57CF" w:rsidRDefault="00513403" w:rsidP="00513403">
      <w:pPr>
        <w:pStyle w:val="LabExerciseLeadIn"/>
      </w:pPr>
      <w:r>
        <w:t>In this exercise, you will install the Fiddler developer utility.</w:t>
      </w:r>
    </w:p>
    <w:p w:rsidR="00513403" w:rsidRDefault="00513403" w:rsidP="00513403">
      <w:pPr>
        <w:pStyle w:val="LabStepNumbered"/>
        <w:numPr>
          <w:ilvl w:val="0"/>
          <w:numId w:val="18"/>
        </w:numPr>
      </w:pPr>
      <w:r>
        <w:t>Launch a browser and navigate to the following link.</w:t>
      </w:r>
    </w:p>
    <w:p w:rsidR="00513403" w:rsidRDefault="00513403" w:rsidP="00513403">
      <w:pPr>
        <w:pStyle w:val="LabStepCodeBlock"/>
        <w:rPr>
          <w:rStyle w:val="Hyperlink"/>
        </w:rPr>
      </w:pPr>
      <w:r w:rsidRPr="005636C5">
        <w:rPr>
          <w:rStyle w:val="Hyperlink"/>
        </w:rPr>
        <w:t>https://www.telerik.com/download/fiddler</w:t>
      </w:r>
    </w:p>
    <w:p w:rsidR="00513403" w:rsidRDefault="00513403" w:rsidP="00513403">
      <w:pPr>
        <w:pStyle w:val="LabStepNumbered"/>
      </w:pPr>
      <w:r>
        <w:t>Download the installation files for Fiddler.</w:t>
      </w:r>
    </w:p>
    <w:p w:rsidR="00513403" w:rsidRDefault="00513403" w:rsidP="00513403">
      <w:pPr>
        <w:pStyle w:val="LabStepScreenshot"/>
      </w:pPr>
      <w:r w:rsidRPr="00060F0A">
        <w:rPr>
          <w:noProof/>
        </w:rPr>
        <w:drawing>
          <wp:inline distT="0" distB="0" distL="0" distR="0" wp14:anchorId="7BB9D1D9" wp14:editId="22B464A0">
            <wp:extent cx="2424635" cy="1172097"/>
            <wp:effectExtent l="19050" t="19050" r="1397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0300" cy="1199006"/>
                    </a:xfrm>
                    <a:prstGeom prst="rect">
                      <a:avLst/>
                    </a:prstGeom>
                    <a:noFill/>
                    <a:ln>
                      <a:solidFill>
                        <a:schemeClr val="bg1">
                          <a:lumMod val="50000"/>
                        </a:schemeClr>
                      </a:solidFill>
                    </a:ln>
                  </pic:spPr>
                </pic:pic>
              </a:graphicData>
            </a:graphic>
          </wp:inline>
        </w:drawing>
      </w:r>
    </w:p>
    <w:p w:rsidR="00513403" w:rsidRDefault="00513403" w:rsidP="00513403">
      <w:pPr>
        <w:pStyle w:val="LabStepNumbered"/>
      </w:pPr>
      <w:r>
        <w:t xml:space="preserve">When the Fiddler installation program starts, it prompts you to accept the licensing agreement. Click </w:t>
      </w:r>
      <w:r w:rsidRPr="005636C5">
        <w:rPr>
          <w:b/>
        </w:rPr>
        <w:t>I Agree</w:t>
      </w:r>
      <w:r>
        <w:t>.</w:t>
      </w:r>
    </w:p>
    <w:p w:rsidR="00513403" w:rsidRDefault="00513403" w:rsidP="00513403">
      <w:pPr>
        <w:pStyle w:val="LabStepScreenshot"/>
      </w:pPr>
      <w:r>
        <w:rPr>
          <w:noProof/>
        </w:rPr>
        <w:drawing>
          <wp:inline distT="0" distB="0" distL="0" distR="0" wp14:anchorId="7D850C16" wp14:editId="742DB082">
            <wp:extent cx="2035277" cy="1398649"/>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2229" cy="1444658"/>
                    </a:xfrm>
                    <a:prstGeom prst="rect">
                      <a:avLst/>
                    </a:prstGeom>
                  </pic:spPr>
                </pic:pic>
              </a:graphicData>
            </a:graphic>
          </wp:inline>
        </w:drawing>
      </w:r>
    </w:p>
    <w:p w:rsidR="00513403" w:rsidRPr="00060F0A" w:rsidRDefault="00513403" w:rsidP="00513403">
      <w:pPr>
        <w:pStyle w:val="LabStepNumbered"/>
      </w:pPr>
      <w:r>
        <w:t xml:space="preserve">Next, click the </w:t>
      </w:r>
      <w:r w:rsidRPr="005636C5">
        <w:rPr>
          <w:b/>
        </w:rPr>
        <w:t>Install</w:t>
      </w:r>
      <w:r>
        <w:t xml:space="preserve"> button to run the Fiddler installation program.</w:t>
      </w:r>
    </w:p>
    <w:p w:rsidR="00513403" w:rsidRDefault="00513403" w:rsidP="00513403">
      <w:pPr>
        <w:pStyle w:val="LabStepScreenshot"/>
      </w:pPr>
      <w:r>
        <w:rPr>
          <w:noProof/>
        </w:rPr>
        <w:drawing>
          <wp:inline distT="0" distB="0" distL="0" distR="0" wp14:anchorId="17D969A2" wp14:editId="0AB62FD1">
            <wp:extent cx="2077467" cy="142764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190" cy="1478994"/>
                    </a:xfrm>
                    <a:prstGeom prst="rect">
                      <a:avLst/>
                    </a:prstGeom>
                  </pic:spPr>
                </pic:pic>
              </a:graphicData>
            </a:graphic>
          </wp:inline>
        </w:drawing>
      </w:r>
    </w:p>
    <w:p w:rsidR="00513403" w:rsidRDefault="00513403" w:rsidP="00513403">
      <w:pPr>
        <w:pStyle w:val="LabStepNumbered"/>
      </w:pPr>
      <w:r>
        <w:lastRenderedPageBreak/>
        <w:t>When the Fiddler installation program completes, launch Fiddler from the Windows Start menu.</w:t>
      </w:r>
    </w:p>
    <w:p w:rsidR="00513403" w:rsidRDefault="00513403" w:rsidP="00513403">
      <w:pPr>
        <w:pStyle w:val="LabStepScreenshot"/>
      </w:pPr>
      <w:r w:rsidRPr="00060F0A">
        <w:rPr>
          <w:noProof/>
        </w:rPr>
        <w:drawing>
          <wp:inline distT="0" distB="0" distL="0" distR="0" wp14:anchorId="0A550EBD" wp14:editId="7C2329C5">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rsidR="00513403" w:rsidRDefault="00513403" w:rsidP="00513403">
      <w:pPr>
        <w:pStyle w:val="LabExerciseCallout"/>
      </w:pPr>
      <w:r>
        <w:t>Steps 6, 7 and 8 only apply if you are using Windows 10. If you are using Windows 8.1, you can skip ahead</w:t>
      </w:r>
      <w:r w:rsidR="0089327E">
        <w:t xml:space="preserve"> to step 9</w:t>
      </w:r>
      <w:r>
        <w:t>.</w:t>
      </w:r>
    </w:p>
    <w:p w:rsidR="00513403" w:rsidRDefault="00513403" w:rsidP="00513403">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513403" w:rsidRDefault="00513403" w:rsidP="00513403">
      <w:pPr>
        <w:pStyle w:val="LabStepScreenshot"/>
      </w:pPr>
      <w:r>
        <w:rPr>
          <w:noProof/>
        </w:rPr>
        <w:drawing>
          <wp:inline distT="0" distB="0" distL="0" distR="0" wp14:anchorId="6C0664D9" wp14:editId="4C57C374">
            <wp:extent cx="2165063" cy="111166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7463" cy="1138574"/>
                    </a:xfrm>
                    <a:prstGeom prst="rect">
                      <a:avLst/>
                    </a:prstGeom>
                  </pic:spPr>
                </pic:pic>
              </a:graphicData>
            </a:graphic>
          </wp:inline>
        </w:drawing>
      </w:r>
    </w:p>
    <w:p w:rsidR="00513403" w:rsidRDefault="00513403" w:rsidP="00513403">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rsidR="00513403" w:rsidRDefault="00513403" w:rsidP="00513403">
      <w:pPr>
        <w:pStyle w:val="LabStepScreenshot"/>
      </w:pPr>
      <w:r w:rsidRPr="00060F0A">
        <w:rPr>
          <w:noProof/>
        </w:rPr>
        <w:drawing>
          <wp:inline distT="0" distB="0" distL="0" distR="0" wp14:anchorId="5DF22543" wp14:editId="2D8C594D">
            <wp:extent cx="2672408" cy="915826"/>
            <wp:effectExtent l="19050" t="19050" r="1397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214" cy="927069"/>
                    </a:xfrm>
                    <a:prstGeom prst="rect">
                      <a:avLst/>
                    </a:prstGeom>
                    <a:noFill/>
                    <a:ln>
                      <a:solidFill>
                        <a:schemeClr val="bg1">
                          <a:lumMod val="50000"/>
                        </a:schemeClr>
                      </a:solidFill>
                    </a:ln>
                  </pic:spPr>
                </pic:pic>
              </a:graphicData>
            </a:graphic>
          </wp:inline>
        </w:drawing>
      </w:r>
    </w:p>
    <w:p w:rsidR="00513403" w:rsidRDefault="00513403" w:rsidP="00513403">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513403" w:rsidRDefault="00513403" w:rsidP="00513403">
      <w:pPr>
        <w:pStyle w:val="LabStepScreenshot"/>
      </w:pPr>
      <w:r w:rsidRPr="00060F0A">
        <w:rPr>
          <w:noProof/>
        </w:rPr>
        <w:drawing>
          <wp:inline distT="0" distB="0" distL="0" distR="0" wp14:anchorId="7C4AB044" wp14:editId="585923FA">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rsidR="00513403" w:rsidRDefault="00513403" w:rsidP="00513403">
      <w:pPr>
        <w:pStyle w:val="LabStepNumbered"/>
      </w:pPr>
      <w:r>
        <w:lastRenderedPageBreak/>
        <w:t>Configure Fiddler support inspecting HTTPS request that are using SSL.</w:t>
      </w:r>
    </w:p>
    <w:p w:rsidR="00513403" w:rsidRDefault="00513403" w:rsidP="00513403">
      <w:pPr>
        <w:pStyle w:val="LabStepNumberedLevel2"/>
      </w:pPr>
      <w:r>
        <w:t xml:space="preserve">Select the </w:t>
      </w:r>
      <w:r w:rsidRPr="00F74286">
        <w:rPr>
          <w:b/>
        </w:rPr>
        <w:t>Tools &gt; Options…</w:t>
      </w:r>
      <w:r>
        <w:t xml:space="preserve"> command</w:t>
      </w:r>
    </w:p>
    <w:p w:rsidR="00513403" w:rsidRDefault="00513403" w:rsidP="00513403">
      <w:pPr>
        <w:pStyle w:val="LabStepScreenshotLevel2"/>
      </w:pPr>
      <w:r>
        <w:drawing>
          <wp:inline distT="0" distB="0" distL="0" distR="0" wp14:anchorId="6EC610A6" wp14:editId="3F79A08C">
            <wp:extent cx="3579223" cy="1040658"/>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4656" cy="1050960"/>
                    </a:xfrm>
                    <a:prstGeom prst="rect">
                      <a:avLst/>
                    </a:prstGeom>
                    <a:noFill/>
                    <a:ln>
                      <a:solidFill>
                        <a:schemeClr val="tx1">
                          <a:lumMod val="50000"/>
                          <a:lumOff val="50000"/>
                        </a:schemeClr>
                      </a:solidFill>
                    </a:ln>
                  </pic:spPr>
                </pic:pic>
              </a:graphicData>
            </a:graphic>
          </wp:inline>
        </w:drawing>
      </w:r>
    </w:p>
    <w:p w:rsidR="00513403" w:rsidRDefault="00513403" w:rsidP="00513403">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rsidR="00513403" w:rsidRDefault="00513403" w:rsidP="00513403">
      <w:pPr>
        <w:pStyle w:val="LabStepScreenshotLevel2"/>
      </w:pPr>
      <w:r w:rsidRPr="000D0F2D">
        <w:drawing>
          <wp:inline distT="0" distB="0" distL="0" distR="0" wp14:anchorId="3810F898" wp14:editId="7E1DC1F9">
            <wp:extent cx="2547257" cy="1203977"/>
            <wp:effectExtent l="19050" t="19050" r="2476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249" cy="1217207"/>
                    </a:xfrm>
                    <a:prstGeom prst="rect">
                      <a:avLst/>
                    </a:prstGeom>
                    <a:noFill/>
                    <a:ln>
                      <a:solidFill>
                        <a:schemeClr val="bg1">
                          <a:lumMod val="50000"/>
                        </a:schemeClr>
                      </a:solidFill>
                    </a:ln>
                  </pic:spPr>
                </pic:pic>
              </a:graphicData>
            </a:graphic>
          </wp:inline>
        </w:drawing>
      </w:r>
    </w:p>
    <w:p w:rsidR="00513403" w:rsidRDefault="00513403" w:rsidP="00513403">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513403" w:rsidRDefault="00513403" w:rsidP="00513403">
      <w:pPr>
        <w:pStyle w:val="LabStepScreenshotLevel2"/>
      </w:pPr>
      <w:r w:rsidRPr="000D0F2D">
        <w:drawing>
          <wp:inline distT="0" distB="0" distL="0" distR="0" wp14:anchorId="56A756BB" wp14:editId="6CB725B6">
            <wp:extent cx="3357154" cy="1023664"/>
            <wp:effectExtent l="19050" t="19050" r="1524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54593"/>
                    <a:stretch/>
                  </pic:blipFill>
                  <pic:spPr bwMode="auto">
                    <a:xfrm>
                      <a:off x="0" y="0"/>
                      <a:ext cx="3385233" cy="103222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513403" w:rsidRDefault="00513403" w:rsidP="00513403">
      <w:pPr>
        <w:pStyle w:val="LabStepNumberedLevel2"/>
      </w:pPr>
      <w:r>
        <w:t xml:space="preserve">Click </w:t>
      </w:r>
      <w:r w:rsidRPr="00F74286">
        <w:rPr>
          <w:b/>
        </w:rPr>
        <w:t>Yes</w:t>
      </w:r>
      <w:r>
        <w:t xml:space="preserve"> when prompted whether to </w:t>
      </w:r>
      <w:r w:rsidRPr="00F74286">
        <w:rPr>
          <w:b/>
        </w:rPr>
        <w:t>Trust the Fiddler Root Certificate?</w:t>
      </w:r>
    </w:p>
    <w:p w:rsidR="00513403" w:rsidRDefault="00513403" w:rsidP="00513403">
      <w:pPr>
        <w:pStyle w:val="LabStepScreenshotLevel2"/>
      </w:pPr>
      <w:r>
        <w:drawing>
          <wp:inline distT="0" distB="0" distL="0" distR="0" wp14:anchorId="492EB8E5" wp14:editId="2077F3BF">
            <wp:extent cx="2481943" cy="1111234"/>
            <wp:effectExtent l="19050" t="19050" r="1397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9796" cy="1119227"/>
                    </a:xfrm>
                    <a:prstGeom prst="rect">
                      <a:avLst/>
                    </a:prstGeom>
                    <a:ln>
                      <a:solidFill>
                        <a:schemeClr val="bg1">
                          <a:lumMod val="50000"/>
                        </a:schemeClr>
                      </a:solidFill>
                    </a:ln>
                  </pic:spPr>
                </pic:pic>
              </a:graphicData>
            </a:graphic>
          </wp:inline>
        </w:drawing>
      </w:r>
    </w:p>
    <w:p w:rsidR="00513403" w:rsidRDefault="00513403" w:rsidP="00513403">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513403" w:rsidRDefault="00513403" w:rsidP="00513403">
      <w:pPr>
        <w:pStyle w:val="LabStepScreenshotLevel2"/>
      </w:pPr>
      <w:r>
        <w:drawing>
          <wp:inline distT="0" distB="0" distL="0" distR="0" wp14:anchorId="34CEB5F6" wp14:editId="79277475">
            <wp:extent cx="2207623" cy="189159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367" cy="1930787"/>
                    </a:xfrm>
                    <a:prstGeom prst="rect">
                      <a:avLst/>
                    </a:prstGeom>
                  </pic:spPr>
                </pic:pic>
              </a:graphicData>
            </a:graphic>
          </wp:inline>
        </w:drawing>
      </w:r>
    </w:p>
    <w:p w:rsidR="00513403" w:rsidRDefault="00513403" w:rsidP="00513403">
      <w:pPr>
        <w:pStyle w:val="LabStepNumberedLevel2"/>
      </w:pPr>
      <w:r>
        <w:lastRenderedPageBreak/>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513403" w:rsidRDefault="00513403" w:rsidP="00513403">
      <w:pPr>
        <w:pStyle w:val="LabStepScreenshotLevel2"/>
      </w:pPr>
      <w:r>
        <w:drawing>
          <wp:inline distT="0" distB="0" distL="0" distR="0" wp14:anchorId="79ABA164" wp14:editId="485B60F4">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87" cy="1402433"/>
                    </a:xfrm>
                    <a:prstGeom prst="rect">
                      <a:avLst/>
                    </a:prstGeom>
                  </pic:spPr>
                </pic:pic>
              </a:graphicData>
            </a:graphic>
          </wp:inline>
        </w:drawing>
      </w:r>
    </w:p>
    <w:p w:rsidR="00513403" w:rsidRDefault="00513403" w:rsidP="00513403">
      <w:pPr>
        <w:pStyle w:val="LabStepNumberedLevel2"/>
      </w:pPr>
      <w:r>
        <w:t>You should now see a dialog that confirms that Fiddler's root certificate has been added to the machine root list.</w:t>
      </w:r>
    </w:p>
    <w:p w:rsidR="00513403" w:rsidRDefault="00513403" w:rsidP="00513403">
      <w:pPr>
        <w:pStyle w:val="LabStepScreenshotLevel2"/>
      </w:pPr>
      <w:r>
        <w:drawing>
          <wp:inline distT="0" distB="0" distL="0" distR="0" wp14:anchorId="74A35292" wp14:editId="38A39464">
            <wp:extent cx="2938335"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7919" cy="1216082"/>
                    </a:xfrm>
                    <a:prstGeom prst="rect">
                      <a:avLst/>
                    </a:prstGeom>
                  </pic:spPr>
                </pic:pic>
              </a:graphicData>
            </a:graphic>
          </wp:inline>
        </w:drawing>
      </w:r>
    </w:p>
    <w:p w:rsidR="00513403" w:rsidRDefault="00513403" w:rsidP="00513403">
      <w:pPr>
        <w:pStyle w:val="LabStepNumberedLevel2"/>
      </w:pPr>
      <w:r>
        <w:t xml:space="preserve">Select </w:t>
      </w:r>
      <w:r w:rsidRPr="00021450">
        <w:rPr>
          <w:b/>
        </w:rPr>
        <w:t>Ignore server certificate errors (unsafe)</w:t>
      </w:r>
      <w:r>
        <w:t xml:space="preserve"> and then click </w:t>
      </w:r>
      <w:r w:rsidRPr="007C68C5">
        <w:rPr>
          <w:b/>
        </w:rPr>
        <w:t>OK</w:t>
      </w:r>
      <w:r>
        <w:t xml:space="preserve"> to dismiss the </w:t>
      </w:r>
      <w:r w:rsidRPr="007C68C5">
        <w:rPr>
          <w:b/>
        </w:rPr>
        <w:t>Options</w:t>
      </w:r>
      <w:r>
        <w:t xml:space="preserve"> dialog.</w:t>
      </w:r>
    </w:p>
    <w:p w:rsidR="00513403" w:rsidRDefault="00513403" w:rsidP="00513403">
      <w:pPr>
        <w:pStyle w:val="LabStepScreenshotLevel2"/>
      </w:pPr>
      <w:r>
        <w:drawing>
          <wp:inline distT="0" distB="0" distL="0" distR="0" wp14:anchorId="768082C9" wp14:editId="3B265DA5">
            <wp:extent cx="3178629" cy="2156592"/>
            <wp:effectExtent l="19050" t="19050" r="222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412" cy="2161194"/>
                    </a:xfrm>
                    <a:prstGeom prst="rect">
                      <a:avLst/>
                    </a:prstGeom>
                    <a:noFill/>
                    <a:ln>
                      <a:solidFill>
                        <a:schemeClr val="tx1"/>
                      </a:solidFill>
                    </a:ln>
                  </pic:spPr>
                </pic:pic>
              </a:graphicData>
            </a:graphic>
          </wp:inline>
        </w:drawing>
      </w:r>
    </w:p>
    <w:p w:rsidR="00513403" w:rsidRDefault="00513403" w:rsidP="00513403">
      <w:pPr>
        <w:pStyle w:val="LabStepNumbered"/>
      </w:pPr>
      <w:r>
        <w:t>Test out Fiddler.</w:t>
      </w:r>
    </w:p>
    <w:p w:rsidR="00513403" w:rsidRDefault="00513403" w:rsidP="00513403">
      <w:pPr>
        <w:pStyle w:val="LabStepNumberedLevel2"/>
      </w:pPr>
      <w:r>
        <w:t>Close and restart Fidler.</w:t>
      </w:r>
    </w:p>
    <w:p w:rsidR="00513403" w:rsidRDefault="00513403" w:rsidP="00513403">
      <w:pPr>
        <w:pStyle w:val="LabStepNumberedLevel2"/>
      </w:pPr>
      <w:r>
        <w:t xml:space="preserve">Launch the Chrome browser and navigate to a URL with SSL such as </w:t>
      </w:r>
      <w:hyperlink r:id="rId40" w:history="1">
        <w:r w:rsidRPr="001D3E39">
          <w:rPr>
            <w:rStyle w:val="Hyperlink"/>
          </w:rPr>
          <w:t>https://google.com</w:t>
        </w:r>
      </w:hyperlink>
      <w:r>
        <w:t>.</w:t>
      </w:r>
    </w:p>
    <w:p w:rsidR="00513403" w:rsidRDefault="00513403" w:rsidP="00513403">
      <w:pPr>
        <w:pStyle w:val="LabStepNumberedLevel2"/>
      </w:pPr>
      <w:r>
        <w:t>Make sure you can use Fiddler to monitor HTTPS request.</w:t>
      </w:r>
    </w:p>
    <w:p w:rsidR="00513403" w:rsidRDefault="00513403" w:rsidP="00513403">
      <w:pPr>
        <w:pStyle w:val="LabStepScreenshotLevel2"/>
      </w:pPr>
      <w:r>
        <w:drawing>
          <wp:inline distT="0" distB="0" distL="0" distR="0" wp14:anchorId="49E349E6" wp14:editId="2F96D6EB">
            <wp:extent cx="4158341" cy="1386114"/>
            <wp:effectExtent l="19050" t="19050" r="139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791" cy="1399597"/>
                    </a:xfrm>
                    <a:prstGeom prst="rect">
                      <a:avLst/>
                    </a:prstGeom>
                    <a:noFill/>
                    <a:ln>
                      <a:solidFill>
                        <a:schemeClr val="tx1"/>
                      </a:solidFill>
                    </a:ln>
                  </pic:spPr>
                </pic:pic>
              </a:graphicData>
            </a:graphic>
          </wp:inline>
        </w:drawing>
      </w:r>
    </w:p>
    <w:p w:rsidR="00513403" w:rsidRDefault="00513403" w:rsidP="00513403">
      <w:pPr>
        <w:pStyle w:val="LabStepNumberedLevel2"/>
      </w:pPr>
      <w:r>
        <w:lastRenderedPageBreak/>
        <w:t xml:space="preserve">If you are using Windows 10, launch the Microsoft Edge browser and navigate to a URL with SSL such as </w:t>
      </w:r>
      <w:hyperlink r:id="rId42" w:history="1">
        <w:r w:rsidRPr="00B31D29">
          <w:rPr>
            <w:rStyle w:val="Hyperlink"/>
          </w:rPr>
          <w:t>https://bing.com</w:t>
        </w:r>
      </w:hyperlink>
      <w:r>
        <w:t>.</w:t>
      </w:r>
    </w:p>
    <w:p w:rsidR="00513403" w:rsidRDefault="00513403" w:rsidP="00513403">
      <w:pPr>
        <w:pStyle w:val="LabStepNumberedLevel2"/>
      </w:pPr>
      <w:r>
        <w:t>Make sure you can use Fiddler to monitor HTTPS request.</w:t>
      </w:r>
    </w:p>
    <w:p w:rsidR="00513403" w:rsidRDefault="00513403" w:rsidP="00513403">
      <w:pPr>
        <w:pStyle w:val="LabStepScreenshot"/>
      </w:pPr>
      <w:r w:rsidRPr="00B12012">
        <w:rPr>
          <w:noProof/>
        </w:rPr>
        <w:drawing>
          <wp:inline distT="0" distB="0" distL="0" distR="0" wp14:anchorId="48BFD175" wp14:editId="01D3586A">
            <wp:extent cx="4719400" cy="2373086"/>
            <wp:effectExtent l="19050" t="19050" r="2413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4328"/>
                    <a:stretch/>
                  </pic:blipFill>
                  <pic:spPr bwMode="auto">
                    <a:xfrm>
                      <a:off x="0" y="0"/>
                      <a:ext cx="4805207" cy="241623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27E" w:rsidRDefault="0089327E" w:rsidP="0089327E">
      <w:pPr>
        <w:pStyle w:val="Heading3"/>
      </w:pPr>
      <w:r>
        <w:t>Task 6: Install Node.js Version 8.x</w:t>
      </w:r>
    </w:p>
    <w:p w:rsidR="0089327E" w:rsidRDefault="0089327E" w:rsidP="0089327E">
      <w:pPr>
        <w:pStyle w:val="LabExerciseLeadIn"/>
      </w:pPr>
      <w:r>
        <w:t>In this task, you will install Node.js version 8.x. The reason you will install version 8.x and not a more recent version as 9 and 10 is due to incompatibilities with the SharePoint Framework. If you have a more recent installation of Node.js with version 9 or version 10, it will work fine for all the labs and demos in this course except for those that involve Power BI embedding with the SharePoint Framework.</w:t>
      </w:r>
    </w:p>
    <w:p w:rsidR="0089327E" w:rsidRDefault="0089327E" w:rsidP="0089327E">
      <w:pPr>
        <w:pStyle w:val="LabStepNumbered"/>
        <w:numPr>
          <w:ilvl w:val="0"/>
          <w:numId w:val="19"/>
        </w:numPr>
      </w:pPr>
      <w:r>
        <w:t>Download the MSI file to install the latest release of Node.js version 8.</w:t>
      </w:r>
    </w:p>
    <w:p w:rsidR="0089327E" w:rsidRDefault="0089327E" w:rsidP="0089327E">
      <w:pPr>
        <w:pStyle w:val="LabStepNumberedLevel2"/>
        <w:numPr>
          <w:ilvl w:val="1"/>
          <w:numId w:val="8"/>
        </w:numPr>
      </w:pPr>
      <w:r>
        <w:t>Navigate to the web page at the following URL..</w:t>
      </w:r>
    </w:p>
    <w:p w:rsidR="0089327E" w:rsidRDefault="00FA30F8" w:rsidP="0089327E">
      <w:pPr>
        <w:pStyle w:val="LabStepCodeBlockLevel2"/>
        <w:rPr>
          <w:rStyle w:val="Hyperlink"/>
        </w:rPr>
      </w:pPr>
      <w:hyperlink r:id="rId44" w:history="1">
        <w:r w:rsidR="0089327E" w:rsidRPr="001D3E39">
          <w:rPr>
            <w:rStyle w:val="Hyperlink"/>
          </w:rPr>
          <w:t>https://nodejs.org/dist/latest-v8.x</w:t>
        </w:r>
      </w:hyperlink>
      <w:r w:rsidR="0089327E">
        <w:t xml:space="preserve"> </w:t>
      </w:r>
    </w:p>
    <w:p w:rsidR="0089327E" w:rsidRDefault="0089327E" w:rsidP="0089327E">
      <w:pPr>
        <w:pStyle w:val="LabStepNumberedLevel2"/>
      </w:pPr>
      <w:r>
        <w:t>You should see a folder of files installation files similar to the folder shown in the following screenshot.</w:t>
      </w:r>
    </w:p>
    <w:p w:rsidR="0089327E" w:rsidRDefault="0089327E" w:rsidP="0089327E">
      <w:pPr>
        <w:pStyle w:val="LabStepScreenshotLevel2"/>
      </w:pPr>
      <w:r>
        <w:drawing>
          <wp:inline distT="0" distB="0" distL="0" distR="0" wp14:anchorId="2B65F530" wp14:editId="017C022A">
            <wp:extent cx="3579223" cy="1991234"/>
            <wp:effectExtent l="19050" t="19050" r="2159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5621" cy="2017047"/>
                    </a:xfrm>
                    <a:prstGeom prst="rect">
                      <a:avLst/>
                    </a:prstGeom>
                    <a:noFill/>
                    <a:ln>
                      <a:solidFill>
                        <a:schemeClr val="tx1"/>
                      </a:solidFill>
                    </a:ln>
                  </pic:spPr>
                </pic:pic>
              </a:graphicData>
            </a:graphic>
          </wp:inline>
        </w:drawing>
      </w:r>
    </w:p>
    <w:p w:rsidR="0089327E" w:rsidRDefault="0089327E" w:rsidP="0089327E">
      <w:pPr>
        <w:pStyle w:val="LabStepNumberedLevel2"/>
      </w:pPr>
      <w:r>
        <w:t xml:space="preserve">You can see that the files in this folder following a naming convention. Files contain a name such as </w:t>
      </w:r>
      <w:r w:rsidRPr="00CF04A4">
        <w:rPr>
          <w:b/>
        </w:rPr>
        <w:t>node-v8.x.y</w:t>
      </w:r>
      <w:r w:rsidRPr="00CF04A4">
        <w:t xml:space="preserve"> where x and y </w:t>
      </w:r>
      <w:r>
        <w:t>indicate the build and release numbers.</w:t>
      </w:r>
    </w:p>
    <w:p w:rsidR="0089327E" w:rsidRDefault="0089327E" w:rsidP="0089327E">
      <w:pPr>
        <w:pStyle w:val="LabStepNumberedLevel2"/>
      </w:pPr>
      <w:r>
        <w:t xml:space="preserve">Locate the MSI installation for 64-bit Windows with the name </w:t>
      </w:r>
      <w:r w:rsidRPr="00021450">
        <w:rPr>
          <w:b/>
        </w:rPr>
        <w:t>node-v8</w:t>
      </w:r>
      <w:r w:rsidRPr="00CF04A4">
        <w:rPr>
          <w:b/>
          <w:color w:val="7F7F7F" w:themeColor="text1" w:themeTint="80"/>
        </w:rPr>
        <w:t>.x.y-</w:t>
      </w:r>
      <w:r w:rsidRPr="00021450">
        <w:rPr>
          <w:b/>
        </w:rPr>
        <w:t>x64.msi</w:t>
      </w:r>
      <w:r w:rsidRPr="00D8686D">
        <w:t xml:space="preserve"> </w:t>
      </w:r>
      <w:r>
        <w:t>and download it to your local machine.</w:t>
      </w:r>
    </w:p>
    <w:p w:rsidR="0089327E" w:rsidRDefault="0089327E" w:rsidP="0089327E">
      <w:pPr>
        <w:pStyle w:val="LabStepScreenshotLevel2"/>
      </w:pPr>
      <w:r>
        <w:drawing>
          <wp:inline distT="0" distB="0" distL="0" distR="0" wp14:anchorId="0D6BC2ED" wp14:editId="7A21C461">
            <wp:extent cx="5341314" cy="1023258"/>
            <wp:effectExtent l="19050" t="19050" r="1206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3775" cy="1054381"/>
                    </a:xfrm>
                    <a:prstGeom prst="rect">
                      <a:avLst/>
                    </a:prstGeom>
                    <a:noFill/>
                    <a:ln>
                      <a:solidFill>
                        <a:schemeClr val="tx1"/>
                      </a:solidFill>
                    </a:ln>
                  </pic:spPr>
                </pic:pic>
              </a:graphicData>
            </a:graphic>
          </wp:inline>
        </w:drawing>
      </w:r>
    </w:p>
    <w:p w:rsidR="0089327E" w:rsidRDefault="0089327E" w:rsidP="0089327E">
      <w:pPr>
        <w:pStyle w:val="LabStepNumbered"/>
      </w:pPr>
      <w:r>
        <w:lastRenderedPageBreak/>
        <w:t xml:space="preserve">Once you have downloaded </w:t>
      </w:r>
      <w:r w:rsidRPr="00D8686D">
        <w:rPr>
          <w:b/>
        </w:rPr>
        <w:t>node-v8</w:t>
      </w:r>
      <w:r w:rsidRPr="00365CF6">
        <w:rPr>
          <w:b/>
          <w:color w:val="7F7F7F" w:themeColor="text1" w:themeTint="80"/>
        </w:rPr>
        <w:t>.x.y-</w:t>
      </w:r>
      <w:r w:rsidRPr="00D8686D">
        <w:rPr>
          <w:b/>
        </w:rPr>
        <w:t>x64.msi</w:t>
      </w:r>
      <w:r>
        <w:t>, run it to begin the Node.js installation program.</w:t>
      </w:r>
    </w:p>
    <w:p w:rsidR="0089327E" w:rsidRDefault="0089327E" w:rsidP="0089327E">
      <w:pPr>
        <w:pStyle w:val="LabStepNumberedLevel2"/>
      </w:pPr>
      <w:r>
        <w:t xml:space="preserve">When you see the Node.js Setup Wizard's Welcome screen, click </w:t>
      </w:r>
      <w:r w:rsidRPr="00A72487">
        <w:rPr>
          <w:b/>
        </w:rPr>
        <w:t>Next</w:t>
      </w:r>
      <w:r>
        <w:t>.</w:t>
      </w:r>
    </w:p>
    <w:p w:rsidR="0089327E" w:rsidRDefault="0089327E" w:rsidP="0089327E">
      <w:pPr>
        <w:pStyle w:val="LabStepScreenshotLevel2"/>
      </w:pPr>
      <w:r>
        <w:drawing>
          <wp:inline distT="0" distB="0" distL="0" distR="0" wp14:anchorId="7C77B11D" wp14:editId="16D28F1D">
            <wp:extent cx="1897380" cy="1483406"/>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28553" cy="1507778"/>
                    </a:xfrm>
                    <a:prstGeom prst="rect">
                      <a:avLst/>
                    </a:prstGeom>
                  </pic:spPr>
                </pic:pic>
              </a:graphicData>
            </a:graphic>
          </wp:inline>
        </w:drawing>
      </w:r>
    </w:p>
    <w:p w:rsidR="0089327E" w:rsidRDefault="0089327E" w:rsidP="0089327E">
      <w:pPr>
        <w:pStyle w:val="LabStepNumberedLevel2"/>
        <w:rPr>
          <w:noProof/>
        </w:rPr>
      </w:pPr>
      <w:r>
        <w:rPr>
          <w:noProof/>
        </w:rPr>
        <w:t xml:space="preserve">Agree to terms and click </w:t>
      </w:r>
      <w:r w:rsidRPr="00A72487">
        <w:rPr>
          <w:b/>
          <w:noProof/>
        </w:rPr>
        <w:t>Next</w:t>
      </w:r>
      <w:r>
        <w:rPr>
          <w:noProof/>
        </w:rPr>
        <w:t>.</w:t>
      </w:r>
    </w:p>
    <w:p w:rsidR="0089327E" w:rsidRDefault="0089327E" w:rsidP="0089327E">
      <w:pPr>
        <w:pStyle w:val="LabStepScreenshotLevel2"/>
      </w:pPr>
      <w:r>
        <w:drawing>
          <wp:inline distT="0" distB="0" distL="0" distR="0" wp14:anchorId="26C8FC77" wp14:editId="078A2C2A">
            <wp:extent cx="2027962" cy="1584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373" cy="1607946"/>
                    </a:xfrm>
                    <a:prstGeom prst="rect">
                      <a:avLst/>
                    </a:prstGeom>
                  </pic:spPr>
                </pic:pic>
              </a:graphicData>
            </a:graphic>
          </wp:inline>
        </w:drawing>
      </w:r>
    </w:p>
    <w:p w:rsidR="0089327E" w:rsidRDefault="0089327E" w:rsidP="0089327E">
      <w:pPr>
        <w:pStyle w:val="LabStepNumberedLevel2"/>
        <w:rPr>
          <w:noProof/>
        </w:rPr>
      </w:pPr>
      <w:r>
        <w:rPr>
          <w:noProof/>
        </w:rPr>
        <w:t>Accept (or modify) the installation folder and click Next.</w:t>
      </w:r>
    </w:p>
    <w:p w:rsidR="0089327E" w:rsidRDefault="0089327E" w:rsidP="0089327E">
      <w:pPr>
        <w:pStyle w:val="LabStepScreenshotLevel2"/>
      </w:pPr>
      <w:r>
        <w:drawing>
          <wp:inline distT="0" distB="0" distL="0" distR="0" wp14:anchorId="5ACCECF2" wp14:editId="02AAE7C5">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5643" cy="1645672"/>
                    </a:xfrm>
                    <a:prstGeom prst="rect">
                      <a:avLst/>
                    </a:prstGeom>
                  </pic:spPr>
                </pic:pic>
              </a:graphicData>
            </a:graphic>
          </wp:inline>
        </w:drawing>
      </w:r>
    </w:p>
    <w:p w:rsidR="0089327E" w:rsidRDefault="0089327E" w:rsidP="0089327E">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rsidR="0089327E" w:rsidRDefault="0089327E" w:rsidP="0089327E">
      <w:pPr>
        <w:pStyle w:val="LabStepScreenshotLevel2"/>
      </w:pPr>
      <w:r>
        <w:drawing>
          <wp:inline distT="0" distB="0" distL="0" distR="0" wp14:anchorId="718A1A99" wp14:editId="5A2B5BF7">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46711" cy="1755925"/>
                    </a:xfrm>
                    <a:prstGeom prst="rect">
                      <a:avLst/>
                    </a:prstGeom>
                  </pic:spPr>
                </pic:pic>
              </a:graphicData>
            </a:graphic>
          </wp:inline>
        </w:drawing>
      </w:r>
    </w:p>
    <w:p w:rsidR="0089327E" w:rsidRDefault="0089327E" w:rsidP="0089327E">
      <w:pPr>
        <w:pStyle w:val="LabStepNumberedLevel2"/>
        <w:rPr>
          <w:noProof/>
        </w:rPr>
      </w:pPr>
      <w:r>
        <w:rPr>
          <w:noProof/>
        </w:rPr>
        <w:lastRenderedPageBreak/>
        <w:t xml:space="preserve">On the Ready to install Node.js page, click </w:t>
      </w:r>
      <w:r w:rsidRPr="00A72487">
        <w:rPr>
          <w:b/>
          <w:noProof/>
        </w:rPr>
        <w:t>Install</w:t>
      </w:r>
      <w:r>
        <w:rPr>
          <w:noProof/>
        </w:rPr>
        <w:t xml:space="preserve"> to begin the installation.</w:t>
      </w:r>
    </w:p>
    <w:p w:rsidR="0089327E" w:rsidRDefault="0089327E" w:rsidP="0089327E">
      <w:pPr>
        <w:pStyle w:val="LabStepScreenshotLevel2"/>
      </w:pPr>
      <w:r>
        <w:drawing>
          <wp:inline distT="0" distB="0" distL="0" distR="0" wp14:anchorId="4C73F15D" wp14:editId="16FF6670">
            <wp:extent cx="2415438" cy="1887794"/>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73123" cy="1932878"/>
                    </a:xfrm>
                    <a:prstGeom prst="rect">
                      <a:avLst/>
                    </a:prstGeom>
                  </pic:spPr>
                </pic:pic>
              </a:graphicData>
            </a:graphic>
          </wp:inline>
        </w:drawing>
      </w:r>
    </w:p>
    <w:p w:rsidR="0089327E" w:rsidRDefault="0089327E" w:rsidP="0089327E">
      <w:pPr>
        <w:pStyle w:val="LabStepNumberedLevel2"/>
        <w:rPr>
          <w:noProof/>
        </w:rPr>
      </w:pPr>
      <w:r>
        <w:rPr>
          <w:noProof/>
        </w:rPr>
        <w:t xml:space="preserve">Wait until the installation completes and then click </w:t>
      </w:r>
      <w:r w:rsidRPr="00A72487">
        <w:rPr>
          <w:b/>
          <w:noProof/>
        </w:rPr>
        <w:t>Finish</w:t>
      </w:r>
      <w:r>
        <w:rPr>
          <w:noProof/>
        </w:rPr>
        <w:t>.</w:t>
      </w:r>
    </w:p>
    <w:p w:rsidR="0089327E" w:rsidRDefault="0089327E" w:rsidP="0089327E">
      <w:pPr>
        <w:pStyle w:val="LabStepScreenshotLevel2"/>
      </w:pPr>
      <w:r>
        <w:drawing>
          <wp:inline distT="0" distB="0" distL="0" distR="0" wp14:anchorId="5F098E82" wp14:editId="0CACF76F">
            <wp:extent cx="2272021" cy="17757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8657" cy="1819970"/>
                    </a:xfrm>
                    <a:prstGeom prst="rect">
                      <a:avLst/>
                    </a:prstGeom>
                  </pic:spPr>
                </pic:pic>
              </a:graphicData>
            </a:graphic>
          </wp:inline>
        </w:drawing>
      </w:r>
    </w:p>
    <w:p w:rsidR="0089327E" w:rsidRDefault="0089327E" w:rsidP="0089327E">
      <w:pPr>
        <w:pStyle w:val="LabStepNumbered"/>
        <w:rPr>
          <w:noProof/>
        </w:rPr>
      </w:pPr>
      <w:r>
        <w:rPr>
          <w:noProof/>
        </w:rPr>
        <w:t>Launch the Node.js command prompt.</w:t>
      </w:r>
    </w:p>
    <w:p w:rsidR="0089327E" w:rsidRDefault="0089327E" w:rsidP="0089327E">
      <w:pPr>
        <w:pStyle w:val="LabStepNumberedLevel2"/>
        <w:rPr>
          <w:noProof/>
        </w:rPr>
      </w:pPr>
      <w:r>
        <w:rPr>
          <w:noProof/>
        </w:rPr>
        <w:t xml:space="preserve">In the Windows Start menu, locate and select the </w:t>
      </w:r>
      <w:r w:rsidRPr="00A72487">
        <w:rPr>
          <w:b/>
          <w:noProof/>
        </w:rPr>
        <w:t>Node.js command prompt</w:t>
      </w:r>
      <w:r>
        <w:rPr>
          <w:noProof/>
        </w:rPr>
        <w:t>.</w:t>
      </w:r>
    </w:p>
    <w:p w:rsidR="0089327E" w:rsidRDefault="0089327E" w:rsidP="0089327E">
      <w:pPr>
        <w:pStyle w:val="LabStepScreenshotLevel2"/>
      </w:pPr>
      <w:r>
        <w:drawing>
          <wp:inline distT="0" distB="0" distL="0" distR="0" wp14:anchorId="629D0782" wp14:editId="3D35EA2E">
            <wp:extent cx="1870095" cy="2035103"/>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30578" cy="2100922"/>
                    </a:xfrm>
                    <a:prstGeom prst="rect">
                      <a:avLst/>
                    </a:prstGeom>
                    <a:noFill/>
                    <a:ln>
                      <a:noFill/>
                    </a:ln>
                  </pic:spPr>
                </pic:pic>
              </a:graphicData>
            </a:graphic>
          </wp:inline>
        </w:drawing>
      </w:r>
    </w:p>
    <w:p w:rsidR="0089327E" w:rsidRDefault="0089327E" w:rsidP="0089327E">
      <w:pPr>
        <w:pStyle w:val="LabStepNumberedLevel2"/>
        <w:rPr>
          <w:noProof/>
        </w:rPr>
      </w:pPr>
      <w:r>
        <w:rPr>
          <w:noProof/>
        </w:rPr>
        <w:t>Verify the the Node.js command prompt launches without error and that the version number begins with an 8.</w:t>
      </w:r>
    </w:p>
    <w:p w:rsidR="0089327E" w:rsidRDefault="0089327E" w:rsidP="0089327E">
      <w:pPr>
        <w:pStyle w:val="LabStepScreenshotLevel2"/>
      </w:pPr>
      <w:r>
        <w:drawing>
          <wp:inline distT="0" distB="0" distL="0" distR="0" wp14:anchorId="5865CC63" wp14:editId="545EDE76">
            <wp:extent cx="5472144" cy="1032387"/>
            <wp:effectExtent l="19050" t="19050" r="14605"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b="41372"/>
                    <a:stretch/>
                  </pic:blipFill>
                  <pic:spPr bwMode="auto">
                    <a:xfrm>
                      <a:off x="0" y="0"/>
                      <a:ext cx="5558516" cy="104868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27E" w:rsidRDefault="0089327E" w:rsidP="0089327E">
      <w:pPr>
        <w:pStyle w:val="Heading3"/>
        <w:rPr>
          <w:noProof/>
        </w:rPr>
      </w:pPr>
      <w:r>
        <w:rPr>
          <w:noProof/>
        </w:rPr>
        <w:lastRenderedPageBreak/>
        <w:t>Task 7: Install Visual Studio Code</w:t>
      </w:r>
    </w:p>
    <w:p w:rsidR="0089327E" w:rsidRPr="006D57CF" w:rsidRDefault="0089327E" w:rsidP="0089327E">
      <w:pPr>
        <w:pStyle w:val="LabExerciseLeadIn"/>
      </w:pPr>
      <w:r>
        <w:t>In this setup task, you will install Visual Studio Code.</w:t>
      </w:r>
    </w:p>
    <w:p w:rsidR="0089327E" w:rsidRDefault="0089327E" w:rsidP="0089327E">
      <w:pPr>
        <w:pStyle w:val="LabStepNumbered"/>
        <w:numPr>
          <w:ilvl w:val="0"/>
          <w:numId w:val="8"/>
        </w:numPr>
      </w:pPr>
      <w:r>
        <w:t>Launch a browser and navigate to the following link.</w:t>
      </w:r>
    </w:p>
    <w:p w:rsidR="0089327E" w:rsidRDefault="00FA30F8" w:rsidP="0089327E">
      <w:pPr>
        <w:pStyle w:val="LabStepCodeBlock"/>
        <w:rPr>
          <w:rStyle w:val="Hyperlink"/>
        </w:rPr>
      </w:pPr>
      <w:hyperlink r:id="rId55" w:history="1">
        <w:r w:rsidR="0089327E" w:rsidRPr="00B31D29">
          <w:rPr>
            <w:rStyle w:val="Hyperlink"/>
          </w:rPr>
          <w:t>https://code.visualstudio.com/download</w:t>
        </w:r>
      </w:hyperlink>
    </w:p>
    <w:p w:rsidR="0089327E" w:rsidRDefault="0089327E" w:rsidP="0089327E">
      <w:pPr>
        <w:pStyle w:val="LabStepNumbered"/>
      </w:pPr>
      <w:r>
        <w:t>Download the installation files for Visual Studio Code for Windows.</w:t>
      </w:r>
    </w:p>
    <w:p w:rsidR="0089327E" w:rsidRDefault="0089327E" w:rsidP="0089327E">
      <w:pPr>
        <w:pStyle w:val="LabStepScreenshot"/>
      </w:pPr>
      <w:r w:rsidRPr="00767D73">
        <w:rPr>
          <w:rStyle w:val="LabStepScreenshotFrame"/>
        </w:rPr>
        <w:drawing>
          <wp:inline distT="0" distB="0" distL="0" distR="0" wp14:anchorId="56892F4E" wp14:editId="67E8A664">
            <wp:extent cx="3079463" cy="1337476"/>
            <wp:effectExtent l="19050" t="19050" r="26035"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21365"/>
                    <a:stretch/>
                  </pic:blipFill>
                  <pic:spPr bwMode="auto">
                    <a:xfrm>
                      <a:off x="0" y="0"/>
                      <a:ext cx="3185117" cy="1383364"/>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27E" w:rsidRDefault="0089327E" w:rsidP="0089327E">
      <w:pPr>
        <w:pStyle w:val="LabStepNumbered"/>
      </w:pPr>
      <w:r>
        <w:t>Run the installation program for Visual Studio Code.</w:t>
      </w:r>
    </w:p>
    <w:p w:rsidR="0089327E" w:rsidRDefault="0089327E" w:rsidP="0089327E">
      <w:pPr>
        <w:pStyle w:val="LabStepScreenshot"/>
      </w:pPr>
      <w:r>
        <w:rPr>
          <w:noProof/>
        </w:rPr>
        <w:drawing>
          <wp:inline distT="0" distB="0" distL="0" distR="0" wp14:anchorId="6344291C" wp14:editId="48EA0EC2">
            <wp:extent cx="2979174" cy="231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7920" cy="2348305"/>
                    </a:xfrm>
                    <a:prstGeom prst="rect">
                      <a:avLst/>
                    </a:prstGeom>
                  </pic:spPr>
                </pic:pic>
              </a:graphicData>
            </a:graphic>
          </wp:inline>
        </w:drawing>
      </w:r>
    </w:p>
    <w:p w:rsidR="0089327E" w:rsidRDefault="0089327E" w:rsidP="0089327E">
      <w:pPr>
        <w:pStyle w:val="LabStepNumbered"/>
      </w:pPr>
      <w:r>
        <w:t xml:space="preserve">When you get to the </w:t>
      </w:r>
      <w:r>
        <w:rPr>
          <w:b/>
        </w:rPr>
        <w:t xml:space="preserve">Select Additional Tasks </w:t>
      </w:r>
      <w:r>
        <w:t xml:space="preserve">dialog, select all options and click </w:t>
      </w:r>
      <w:r w:rsidRPr="00767D73">
        <w:rPr>
          <w:b/>
        </w:rPr>
        <w:t>Next</w:t>
      </w:r>
      <w:r>
        <w:t xml:space="preserve"> to continue.</w:t>
      </w:r>
    </w:p>
    <w:p w:rsidR="0089327E" w:rsidRDefault="0089327E" w:rsidP="0089327E">
      <w:pPr>
        <w:pStyle w:val="LabStepScreenshot"/>
        <w:rPr>
          <w:noProof/>
        </w:rPr>
      </w:pPr>
      <w:r>
        <w:rPr>
          <w:noProof/>
        </w:rPr>
        <w:drawing>
          <wp:inline distT="0" distB="0" distL="0" distR="0" wp14:anchorId="5644FE6B" wp14:editId="2FE135D3">
            <wp:extent cx="3073090" cy="23833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1721" cy="2483099"/>
                    </a:xfrm>
                    <a:prstGeom prst="rect">
                      <a:avLst/>
                    </a:prstGeom>
                  </pic:spPr>
                </pic:pic>
              </a:graphicData>
            </a:graphic>
          </wp:inline>
        </w:drawing>
      </w:r>
    </w:p>
    <w:p w:rsidR="0089327E" w:rsidRDefault="0089327E" w:rsidP="0089327E">
      <w:pPr>
        <w:pStyle w:val="LabStepNumbered"/>
        <w:rPr>
          <w:noProof/>
        </w:rPr>
      </w:pPr>
      <w:r>
        <w:lastRenderedPageBreak/>
        <w:t xml:space="preserve">When you get to the </w:t>
      </w:r>
      <w:r w:rsidRPr="00767D73">
        <w:rPr>
          <w:b/>
        </w:rPr>
        <w:t>Ready to Install</w:t>
      </w:r>
      <w:r>
        <w:t xml:space="preserve"> dialog, click </w:t>
      </w:r>
      <w:r w:rsidRPr="00767D73">
        <w:rPr>
          <w:b/>
        </w:rPr>
        <w:t>Next</w:t>
      </w:r>
      <w:r>
        <w:t xml:space="preserve"> to continue.</w:t>
      </w:r>
    </w:p>
    <w:p w:rsidR="0089327E" w:rsidRDefault="0089327E" w:rsidP="0089327E">
      <w:pPr>
        <w:pStyle w:val="LabStepScreenshot"/>
      </w:pPr>
      <w:r>
        <w:rPr>
          <w:noProof/>
        </w:rPr>
        <w:drawing>
          <wp:inline distT="0" distB="0" distL="0" distR="0" wp14:anchorId="6DDAA928" wp14:editId="789844A3">
            <wp:extent cx="2449342" cy="1899592"/>
            <wp:effectExtent l="0" t="0" r="825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419" cy="1957818"/>
                    </a:xfrm>
                    <a:prstGeom prst="rect">
                      <a:avLst/>
                    </a:prstGeom>
                  </pic:spPr>
                </pic:pic>
              </a:graphicData>
            </a:graphic>
          </wp:inline>
        </w:drawing>
      </w:r>
    </w:p>
    <w:p w:rsidR="0089327E" w:rsidRDefault="0089327E" w:rsidP="0089327E">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rsidR="0089327E" w:rsidRDefault="0089327E" w:rsidP="0089327E">
      <w:pPr>
        <w:pStyle w:val="LabStepScreenshot"/>
      </w:pPr>
      <w:r>
        <w:rPr>
          <w:noProof/>
        </w:rPr>
        <w:drawing>
          <wp:inline distT="0" distB="0" distL="0" distR="0" wp14:anchorId="048E0AA5" wp14:editId="583AFEEF">
            <wp:extent cx="2510199" cy="194678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4867" cy="1989185"/>
                    </a:xfrm>
                    <a:prstGeom prst="rect">
                      <a:avLst/>
                    </a:prstGeom>
                  </pic:spPr>
                </pic:pic>
              </a:graphicData>
            </a:graphic>
          </wp:inline>
        </w:drawing>
      </w:r>
    </w:p>
    <w:p w:rsidR="0089327E" w:rsidRDefault="0089327E" w:rsidP="0089327E">
      <w:pPr>
        <w:pStyle w:val="LabStepNumbered"/>
      </w:pPr>
      <w:r>
        <w:t>When the installation program completes, it should launch Visual Studio Code.</w:t>
      </w:r>
    </w:p>
    <w:p w:rsidR="0089327E" w:rsidRDefault="0089327E" w:rsidP="0089327E">
      <w:pPr>
        <w:pStyle w:val="LabStepScreenshot"/>
      </w:pPr>
      <w:r>
        <w:rPr>
          <w:noProof/>
        </w:rPr>
        <w:drawing>
          <wp:inline distT="0" distB="0" distL="0" distR="0" wp14:anchorId="6A52E9FE" wp14:editId="09E7A6F1">
            <wp:extent cx="4662812" cy="3215149"/>
            <wp:effectExtent l="0" t="0" r="444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7878" cy="3301386"/>
                    </a:xfrm>
                    <a:prstGeom prst="rect">
                      <a:avLst/>
                    </a:prstGeom>
                  </pic:spPr>
                </pic:pic>
              </a:graphicData>
            </a:graphic>
          </wp:inline>
        </w:drawing>
      </w:r>
    </w:p>
    <w:p w:rsidR="0089327E" w:rsidRDefault="0089327E" w:rsidP="0089327E">
      <w:pPr>
        <w:pStyle w:val="LabExerciseCallout"/>
      </w:pPr>
      <w:r>
        <w:t xml:space="preserve">OK, </w:t>
      </w:r>
      <w:r w:rsidR="00906F30">
        <w:t>that's it. Y</w:t>
      </w:r>
      <w:r>
        <w:t>ou are all ready to begin the class and begin working on lab exercises.</w:t>
      </w:r>
    </w:p>
    <w:sectPr w:rsidR="0089327E" w:rsidSect="00081EE4">
      <w:headerReference w:type="even" r:id="rId62"/>
      <w:footerReference w:type="even" r:id="rId63"/>
      <w:footerReference w:type="default" r:id="rId64"/>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30F8" w:rsidRDefault="00FA30F8" w:rsidP="002754DA">
      <w:pPr>
        <w:spacing w:before="0" w:after="0"/>
      </w:pPr>
      <w:r>
        <w:separator/>
      </w:r>
    </w:p>
  </w:endnote>
  <w:endnote w:type="continuationSeparator" w:id="0">
    <w:p w:rsidR="00FA30F8" w:rsidRDefault="00FA30F8"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1</w:t>
    </w:r>
    <w:r>
      <w:fldChar w:fldCharType="end"/>
    </w:r>
  </w:p>
  <w:p w:rsidR="00081EE4" w:rsidRDefault="00081EE4" w:rsidP="00081EE4">
    <w:pPr>
      <w:pStyle w:val="Footer"/>
      <w:pBdr>
        <w:top w:val="single" w:sz="4" w:space="0" w:color="auto"/>
      </w:pBdr>
    </w:pPr>
    <w:r>
      <w:t>www.CriticalPathTraining.com</w:t>
    </w:r>
  </w:p>
  <w:p w:rsidR="00081EE4" w:rsidRDefault="00081EE4" w:rsidP="00081EE4">
    <w:pPr>
      <w:pStyle w:val="Footer"/>
      <w:tabs>
        <w:tab w:val="clear" w:pos="5400"/>
        <w:tab w:val="clear" w:pos="10800"/>
        <w:tab w:val="left" w:pos="16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rsidR="000543B3" w:rsidRDefault="00081EE4" w:rsidP="00081EE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30F8" w:rsidRDefault="00FA30F8" w:rsidP="002754DA">
      <w:pPr>
        <w:spacing w:before="0" w:after="0"/>
      </w:pPr>
      <w:r>
        <w:separator/>
      </w:r>
    </w:p>
  </w:footnote>
  <w:footnote w:type="continuationSeparator" w:id="0">
    <w:p w:rsidR="00FA30F8" w:rsidRDefault="00FA30F8"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EE4" w:rsidRDefault="00081EE4" w:rsidP="00081EE4">
    <w:pPr>
      <w:pStyle w:val="Header"/>
      <w:pBdr>
        <w:bottom w:val="single" w:sz="4" w:space="0" w:color="auto"/>
      </w:pBdr>
      <w:spacing w:before="120" w:after="120"/>
    </w:pPr>
    <w:bookmarkStart w:id="1" w:name="_Hlk535410592"/>
    <w:r>
      <w:t xml:space="preserve">Setup Guide for PBD365: </w:t>
    </w:r>
    <w:bookmarkEnd w:id="1"/>
    <w:r>
      <w:t>Power BI Developer Bootcamp</w:t>
    </w:r>
    <w:r>
      <w:tab/>
    </w:r>
    <w:r>
      <w:tab/>
    </w:r>
    <w:r>
      <w:rPr>
        <w:rFonts w:cs="Arial"/>
      </w:rPr>
      <w:t>Updated:</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D213F0">
      <w:rPr>
        <w:rFonts w:cs="Arial"/>
        <w:noProof/>
      </w:rPr>
      <w:t>May 7, 2019</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2"/>
  <w:proofState w:spelling="clean"/>
  <w:attachedTemplate r:id="rId1"/>
  <w:defaultTabStop w:val="720"/>
  <w:evenAndOddHeaders/>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370C7"/>
    <w:rsid w:val="00044CD2"/>
    <w:rsid w:val="00051385"/>
    <w:rsid w:val="000543B3"/>
    <w:rsid w:val="000671A9"/>
    <w:rsid w:val="00073549"/>
    <w:rsid w:val="00075BE6"/>
    <w:rsid w:val="00077AFB"/>
    <w:rsid w:val="00081EE4"/>
    <w:rsid w:val="0008274C"/>
    <w:rsid w:val="00082C8E"/>
    <w:rsid w:val="00086439"/>
    <w:rsid w:val="0009020D"/>
    <w:rsid w:val="0009035A"/>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3408F"/>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6FC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D7F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403"/>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50ACD"/>
    <w:rsid w:val="00654F8F"/>
    <w:rsid w:val="0065756C"/>
    <w:rsid w:val="0066042A"/>
    <w:rsid w:val="00661508"/>
    <w:rsid w:val="006626EE"/>
    <w:rsid w:val="006649DB"/>
    <w:rsid w:val="00667328"/>
    <w:rsid w:val="00667B58"/>
    <w:rsid w:val="0067766A"/>
    <w:rsid w:val="00677A11"/>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C6105"/>
    <w:rsid w:val="006D1BB7"/>
    <w:rsid w:val="006D57CF"/>
    <w:rsid w:val="006E3BD3"/>
    <w:rsid w:val="006E5188"/>
    <w:rsid w:val="006F0F27"/>
    <w:rsid w:val="006F13F6"/>
    <w:rsid w:val="006F64F9"/>
    <w:rsid w:val="0070089C"/>
    <w:rsid w:val="00711C05"/>
    <w:rsid w:val="007213C7"/>
    <w:rsid w:val="00724A33"/>
    <w:rsid w:val="00726591"/>
    <w:rsid w:val="0072738D"/>
    <w:rsid w:val="00727AFD"/>
    <w:rsid w:val="00731109"/>
    <w:rsid w:val="00737486"/>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1D1E"/>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27E"/>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6F30"/>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07A8"/>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4AD8"/>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487"/>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06F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1A5D"/>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3F0"/>
    <w:rsid w:val="00D2288E"/>
    <w:rsid w:val="00D31450"/>
    <w:rsid w:val="00D31AC1"/>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686D"/>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27B03"/>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0F8"/>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F40F4"/>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yperlink" Target="https://bing.com"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code.visualstudio.com/download" TargetMode="External"/><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oogle.com"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6.emf"/><Relationship Id="rId14" Type="http://schemas.openxmlformats.org/officeDocument/2006/relationships/hyperlink" Target="https://git-scm.com/download"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39.emf"/><Relationship Id="rId64"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hyperlink" Target="https://nodejs.org/dist/latest-v8.x" TargetMode="External"/><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A6A87A9-E10E-4FDC-AB9F-8A5B39CBA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6</TotalTime>
  <Pages>13</Pages>
  <Words>1487</Words>
  <Characters>8481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4</cp:revision>
  <cp:lastPrinted>2019-01-16T19:40:00Z</cp:lastPrinted>
  <dcterms:created xsi:type="dcterms:W3CDTF">2019-01-16T19:40:00Z</dcterms:created>
  <dcterms:modified xsi:type="dcterms:W3CDTF">2019-05-07T16:01:00Z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